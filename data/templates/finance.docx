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9"/>
  <w:body>
    <w:p w14:paraId="4AF201F2" w14:textId="416C8E1B" w:rsidR="00850EAB" w:rsidRPr="00BD4A50" w:rsidRDefault="00850EAB" w:rsidP="004C437D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414182B0" w14:textId="0576E4D1" w:rsidR="00376593" w:rsidRPr="00BD4A50" w:rsidRDefault="00376593" w:rsidP="00D92D12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7C55A161" w14:textId="0A2C3D40" w:rsidR="00376593" w:rsidRPr="00BD4A50" w:rsidRDefault="00621BA5" w:rsidP="1AFC3CC3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  <w:r w:rsidRPr="00BD4A50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D4470F0" wp14:editId="6B8EF21B">
                <wp:simplePos x="0" y="0"/>
                <wp:positionH relativeFrom="column">
                  <wp:posOffset>4110521</wp:posOffset>
                </wp:positionH>
                <wp:positionV relativeFrom="paragraph">
                  <wp:posOffset>22032</wp:posOffset>
                </wp:positionV>
                <wp:extent cx="2465705" cy="2678595"/>
                <wp:effectExtent l="342900" t="342900" r="334645" b="350520"/>
                <wp:wrapNone/>
                <wp:docPr id="3" name="Rectangle: Rounded Corners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3B8B90-CD98-AA3D-E9AC-C27172A36C3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5705" cy="2678595"/>
                        </a:xfrm>
                        <a:prstGeom prst="roundRect">
                          <a:avLst>
                            <a:gd name="adj" fmla="val 4784"/>
                          </a:avLst>
                        </a:prstGeom>
                        <a:gradFill flip="none" rotWithShape="1">
                          <a:gsLst>
                            <a:gs pos="0">
                              <a:srgbClr val="8DC8E8">
                                <a:alpha val="60000"/>
                              </a:srgbClr>
                            </a:gs>
                            <a:gs pos="22465">
                              <a:srgbClr val="8DC8E8">
                                <a:alpha val="37112"/>
                              </a:srgbClr>
                            </a:gs>
                            <a:gs pos="41583">
                              <a:srgbClr val="D4EC8E">
                                <a:alpha val="0"/>
                              </a:srgbClr>
                            </a:gs>
                            <a:gs pos="48805">
                              <a:srgbClr val="D4EC8E">
                                <a:alpha val="0"/>
                              </a:srgbClr>
                            </a:gs>
                            <a:gs pos="55970">
                              <a:srgbClr val="D4EC8E">
                                <a:alpha val="0"/>
                              </a:srgbClr>
                            </a:gs>
                            <a:gs pos="100000">
                              <a:srgbClr val="D4EC8E">
                                <a:alpha val="32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 w="28575">
                          <a:solidFill>
                            <a:schemeClr val="bg2"/>
                          </a:solidFill>
                          <a:miter lim="400000"/>
                        </a:ln>
                        <a:effectLst>
                          <a:outerShdw blurRad="377557" sx="102000" sy="102000" algn="ctr" rotWithShape="0">
                            <a:schemeClr val="bg1">
                              <a:lumMod val="85000"/>
                              <a:alpha val="40000"/>
                            </a:schemeClr>
                          </a:outerShdw>
                        </a:effectLst>
                      </wps:spPr>
                      <wps:bodyPr lIns="146304" tIns="146304" rIns="146304" bIns="146304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>
            <w:pict w14:anchorId="53CDBB13">
              <v:roundrect id="Rectangle: Rounded Corners 12" style="position:absolute;margin-left:323.65pt;margin-top:1.75pt;width:194.15pt;height:210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fillcolor="#8dc8e8" strokecolor="#e7e6e6 [3214]" strokeweight="2.25pt" arcsize="3134f" w14:anchorId="2BA81E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">
                <v:fill type="gradient" opacity="20971f" color2="#d4ec8e" colors="0 #8dc8e8;14723f #8dc8e8;27252f #d4ec8e;31985f #d4ec8e;36680f #d4ec8e;1 #d4ec8e" angle="225" focus="100%" o:opacity2="39321f" rotate="t"/>
                <v:stroke miterlimit="4" joinstyle="miter"/>
                <v:shadow on="t" type="perspective" color="#d8d8d8 [2732]" opacity="26214f" offset="0,0" matrix="66847f,,,66847f"/>
                <v:path arrowok="t"/>
                <v:textbox inset="11.52pt,11.52pt,11.52pt,11.52pt"/>
              </v:roundrect>
            </w:pict>
          </mc:Fallback>
        </mc:AlternateContent>
      </w:r>
      <w:r w:rsidRPr="00BD4A50">
        <w:rPr>
          <w:rFonts w:cs="Segoe UI Light"/>
          <w:noProof/>
          <w:color w:val="FFFFFF" w:themeColor="background1"/>
          <w:lang w:val="fr-FR"/>
        </w:rPr>
        <w:drawing>
          <wp:anchor distT="0" distB="0" distL="114300" distR="114300" simplePos="0" relativeHeight="251658245" behindDoc="0" locked="0" layoutInCell="1" allowOverlap="1" wp14:anchorId="36901C86" wp14:editId="2B3989E7">
            <wp:simplePos x="0" y="0"/>
            <wp:positionH relativeFrom="column">
              <wp:posOffset>4228437</wp:posOffset>
            </wp:positionH>
            <wp:positionV relativeFrom="paragraph">
              <wp:posOffset>127276</wp:posOffset>
            </wp:positionV>
            <wp:extent cx="2219492" cy="2383915"/>
            <wp:effectExtent l="0" t="0" r="9525" b="0"/>
            <wp:wrapNone/>
            <wp:docPr id="8" name="Picture 7" descr="A person and person looking at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6F4ADA-EF8C-0309-E1CB-E6C480936B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person and person looking at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E06F4ADA-EF8C-0309-E1CB-E6C480936B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19492" cy="2383915"/>
                    </a:xfrm>
                    <a:prstGeom prst="roundRect">
                      <a:avLst>
                        <a:gd name="adj" fmla="val 4167"/>
                      </a:avLst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CF0A2" w14:textId="01BF5647" w:rsidR="00376593" w:rsidRPr="00BD4A50" w:rsidRDefault="00376593" w:rsidP="1AFC3CC3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0E74CAEE" w14:textId="5E84BA59" w:rsidR="00376593" w:rsidRPr="00BD4A50" w:rsidRDefault="5CBD8B49" w:rsidP="5D95555A">
      <w:pPr>
        <w:pStyle w:val="Titelgrau"/>
        <w:pBdr>
          <w:bottom w:val="none" w:sz="0" w:space="0" w:color="auto"/>
        </w:pBdr>
        <w:spacing w:line="240" w:lineRule="auto"/>
        <w:ind w:left="708"/>
        <w:rPr>
          <w:rFonts w:cs="Segoe UI Light"/>
          <w:color w:val="1F4E79" w:themeColor="accent1" w:themeShade="80"/>
          <w:lang w:val="fr-FR"/>
        </w:rPr>
      </w:pPr>
      <w:r w:rsidRPr="5D95555A">
        <w:rPr>
          <w:rFonts w:cs="Segoe UI Light"/>
          <w:b/>
          <w:bCs/>
          <w:color w:val="1F4E79" w:themeColor="accent1" w:themeShade="80"/>
          <w:lang w:val="fr-FR"/>
        </w:rPr>
        <w:t xml:space="preserve">                  FAD</w:t>
      </w:r>
    </w:p>
    <w:p w14:paraId="4E18DEB5" w14:textId="6E0CFCE6" w:rsidR="00376593" w:rsidRPr="00BD4A50" w:rsidRDefault="5CBD8B49" w:rsidP="5D95555A">
      <w:pPr>
        <w:pStyle w:val="Titelgrau"/>
        <w:pBdr>
          <w:bottom w:val="none" w:sz="0" w:space="0" w:color="auto"/>
        </w:pBdr>
        <w:spacing w:line="240" w:lineRule="auto"/>
        <w:ind w:left="708"/>
        <w:rPr>
          <w:rFonts w:cs="Segoe UI Light"/>
          <w:color w:val="1F4E79" w:themeColor="accent1" w:themeShade="80"/>
          <w:lang w:val="fr-FR"/>
        </w:rPr>
      </w:pPr>
      <w:r w:rsidRPr="5D95555A">
        <w:rPr>
          <w:rFonts w:cs="Segoe UI Light"/>
          <w:b/>
          <w:bCs/>
          <w:color w:val="1F4E79" w:themeColor="accent1" w:themeShade="80"/>
          <w:lang w:val="fr-FR"/>
        </w:rPr>
        <w:t xml:space="preserve">                    -</w:t>
      </w:r>
    </w:p>
    <w:p w14:paraId="101C9E2E" w14:textId="559EC468" w:rsidR="00376593" w:rsidRPr="00BD4A50" w:rsidRDefault="5CBD8B49" w:rsidP="5D95555A">
      <w:pPr>
        <w:pStyle w:val="Titelgrau"/>
        <w:pBdr>
          <w:bottom w:val="none" w:sz="0" w:space="0" w:color="auto"/>
        </w:pBdr>
        <w:spacing w:line="240" w:lineRule="auto"/>
        <w:rPr>
          <w:rFonts w:cs="Segoe UI Light"/>
          <w:color w:val="1F4E79" w:themeColor="accent1" w:themeShade="80"/>
          <w:lang w:val="fr-FR"/>
        </w:rPr>
      </w:pPr>
      <w:r w:rsidRPr="5D95555A">
        <w:rPr>
          <w:rFonts w:cs="Segoe UI Light"/>
          <w:b/>
          <w:bCs/>
          <w:color w:val="1F4E79" w:themeColor="accent1" w:themeShade="80"/>
          <w:lang w:val="fr-FR"/>
        </w:rPr>
        <w:t>DOCUMENT D’ANALYSE FONCTIONNEL</w:t>
      </w:r>
    </w:p>
    <w:p w14:paraId="1099FF36" w14:textId="324B2158" w:rsidR="00376593" w:rsidRPr="00BD4A50" w:rsidRDefault="5CBD8B49" w:rsidP="5D95555A">
      <w:pPr>
        <w:pStyle w:val="Titelgrau"/>
        <w:pBdr>
          <w:bottom w:val="none" w:sz="0" w:space="0" w:color="auto"/>
        </w:pBdr>
        <w:spacing w:line="240" w:lineRule="auto"/>
        <w:ind w:left="708"/>
        <w:rPr>
          <w:rFonts w:cs="Segoe UI Light"/>
          <w:color w:val="1F4E79" w:themeColor="accent1" w:themeShade="80"/>
          <w:lang w:val="fr-FR"/>
        </w:rPr>
      </w:pPr>
      <w:r w:rsidRPr="5D95555A">
        <w:rPr>
          <w:rFonts w:cs="Segoe UI Light"/>
          <w:b/>
          <w:bCs/>
          <w:color w:val="1F4E79" w:themeColor="accent1" w:themeShade="80"/>
          <w:lang w:val="fr-FR"/>
        </w:rPr>
        <w:t xml:space="preserve">                    -</w:t>
      </w:r>
    </w:p>
    <w:p w14:paraId="7E28B2A3" w14:textId="1BD19BA5" w:rsidR="00376593" w:rsidRPr="00BD4A50" w:rsidRDefault="5CBD8B49" w:rsidP="5B138AD5">
      <w:pPr>
        <w:pStyle w:val="Titelgrau"/>
        <w:pBdr>
          <w:bottom w:val="none" w:sz="0" w:space="0" w:color="auto"/>
        </w:pBdr>
        <w:spacing w:line="240" w:lineRule="auto"/>
        <w:rPr>
          <w:rFonts w:cs="Segoe UI Light"/>
          <w:color w:val="1F4E79" w:themeColor="accent1" w:themeShade="80"/>
          <w:lang w:val="fr-FR"/>
        </w:rPr>
      </w:pPr>
      <w:r w:rsidRPr="5B138AD5">
        <w:rPr>
          <w:rFonts w:cs="Segoe UI Light"/>
          <w:b/>
          <w:bCs/>
          <w:color w:val="1F4E79" w:themeColor="accent1" w:themeShade="80"/>
          <w:lang w:val="fr-FR"/>
        </w:rPr>
        <w:t xml:space="preserve">  FUNCTIONAL ANALYSIS DOCUMENT</w:t>
      </w:r>
    </w:p>
    <w:p w14:paraId="25B28156" w14:textId="1FC7B546" w:rsidR="00376593" w:rsidRPr="0076212B" w:rsidRDefault="00376593" w:rsidP="1AFC3CC3">
      <w:pPr>
        <w:pStyle w:val="Titelgrau"/>
        <w:pBdr>
          <w:bottom w:val="none" w:sz="0" w:space="0" w:color="auto"/>
        </w:pBdr>
        <w:rPr>
          <w:lang w:val="fr-CH"/>
        </w:rPr>
      </w:pPr>
    </w:p>
    <w:p w14:paraId="7AEA50C3" w14:textId="117244DE" w:rsidR="007177D4" w:rsidRPr="00BD4A50" w:rsidRDefault="00FC601D" w:rsidP="3A7F6408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BD4A50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ABA63B" wp14:editId="4579985B">
                <wp:simplePos x="0" y="0"/>
                <wp:positionH relativeFrom="column">
                  <wp:posOffset>-414434</wp:posOffset>
                </wp:positionH>
                <wp:positionV relativeFrom="paragraph">
                  <wp:posOffset>90695</wp:posOffset>
                </wp:positionV>
                <wp:extent cx="3810000" cy="790042"/>
                <wp:effectExtent l="0" t="0" r="0" b="0"/>
                <wp:wrapNone/>
                <wp:docPr id="6" name="Text Placeholde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235E7E-31B9-B561-DAF9-627FBC214A6B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810000" cy="7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B4A938" w14:textId="349AD793" w:rsidR="00B85E7C" w:rsidRPr="009B4A55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9B4A55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 xml:space="preserve">Processus </w:t>
                            </w:r>
                            <w:r w:rsidR="00855AAF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>Finance</w:t>
                            </w:r>
                          </w:p>
                          <w:p w14:paraId="6B5A0205" w14:textId="1EC0CC08" w:rsidR="00F070B0" w:rsidRPr="009B4A55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9B4A55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>Microsoft Business Central</w:t>
                            </w:r>
                          </w:p>
                        </w:txbxContent>
                      </wps:txbx>
                      <wps:bodyPr vert="horz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BA63B" id="Text Placeholder 5" o:spid="_x0000_s1026" style="position:absolute;left:0;text-align:left;margin-left:-32.65pt;margin-top:7.15pt;width:300pt;height:6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" filled="f" stroked="f">
                <o:lock v:ext="edit" grouping="t"/>
                <v:textbox inset="0,0,0,0">
                  <w:txbxContent>
                    <w:p w14:paraId="4CB4A938" w14:textId="349AD793" w:rsidR="00B85E7C" w:rsidRPr="009B4A55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</w:pPr>
                      <w:r w:rsidRPr="009B4A55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 xml:space="preserve">Processus </w:t>
                      </w:r>
                      <w:r w:rsidR="00855AAF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>Finance</w:t>
                      </w:r>
                    </w:p>
                    <w:p w14:paraId="6B5A0205" w14:textId="1EC0CC08" w:rsidR="00F070B0" w:rsidRPr="009B4A55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</w:pPr>
                      <w:r w:rsidRPr="009B4A55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>Microsoft Business Central</w:t>
                      </w:r>
                    </w:p>
                  </w:txbxContent>
                </v:textbox>
              </v:rect>
            </w:pict>
          </mc:Fallback>
        </mc:AlternateContent>
      </w:r>
    </w:p>
    <w:p w14:paraId="6B6F0A9A" w14:textId="0C83F153" w:rsidR="007177D4" w:rsidRPr="00BD4A50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</w:p>
    <w:p w14:paraId="1B802F85" w14:textId="0197C7D9" w:rsidR="007177D4" w:rsidRPr="00BD4A50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</w:p>
    <w:p w14:paraId="1DB30E56" w14:textId="48547A73" w:rsidR="007177D4" w:rsidRPr="00BD4A50" w:rsidRDefault="001B708C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BD4A50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FA4B24D" wp14:editId="596C29E0">
                <wp:simplePos x="0" y="0"/>
                <wp:positionH relativeFrom="column">
                  <wp:posOffset>-349858</wp:posOffset>
                </wp:positionH>
                <wp:positionV relativeFrom="paragraph">
                  <wp:posOffset>116261</wp:posOffset>
                </wp:positionV>
                <wp:extent cx="731520" cy="45720"/>
                <wp:effectExtent l="0" t="0" r="0" b="0"/>
                <wp:wrapNone/>
                <wp:docPr id="14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1E3781-59F6-649E-C8FF-50A9D8AB0FE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1520" cy="45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flip="none" rotWithShape="1">
                          <a:gsLst>
                            <a:gs pos="0">
                              <a:srgbClr val="225B62">
                                <a:lumMod val="67000"/>
                              </a:srgbClr>
                            </a:gs>
                            <a:gs pos="48000">
                              <a:srgbClr val="225B6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225B62">
                                <a:lumMod val="60000"/>
                                <a:lumOff val="4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9525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>
            <w:pict w14:anchorId="06637BC2">
              <v:roundrect id="Rectangle: Rounded Corners 7" style="position:absolute;margin-left:-27.55pt;margin-top:9.15pt;width:57.6pt;height:3.6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173d42" stroked="f" arcsize=".5" w14:anchorId="2F1616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">
                <v:fill type="gradient" color2="#57b9c5" colors="0 #173d42;31457f #25636a;1 #57b9c5" angle="90" focus="100%" rotate="t"/>
                <v:textbox inset="14.4pt,11.52pt,14.4pt,11.52pt"/>
              </v:roundrect>
            </w:pict>
          </mc:Fallback>
        </mc:AlternateContent>
      </w:r>
    </w:p>
    <w:p w14:paraId="37D71BA9" w14:textId="5B686FD7" w:rsidR="007177D4" w:rsidRPr="00BD4A50" w:rsidRDefault="00FC601D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BD4A50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1228C5" wp14:editId="5BFB7282">
                <wp:simplePos x="0" y="0"/>
                <wp:positionH relativeFrom="column">
                  <wp:posOffset>3035300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9" name="Oval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04B0A8-44F9-5322-E7AC-757EFDF845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5059A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>
            <w:pict w14:anchorId="2E48E2A6">
              <v:oval id="Oval 18" style="position:absolute;margin-left:239pt;margin-top:12.8pt;width:8.05pt;height:7.6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5059a6" strokecolor="#e7e6e6 [3214]" strokeweight="1.75pt" w14:anchorId="795EE0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BD4A50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D502773" wp14:editId="18D26F10">
                <wp:simplePos x="0" y="0"/>
                <wp:positionH relativeFrom="column">
                  <wp:posOffset>2808605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8" name="Oval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1F402D-9115-7C5B-124B-B979AE2CA75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AA4DB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>
            <w:pict w14:anchorId="78C712F0">
              <v:oval id="Oval 17" style="position:absolute;margin-left:221.15pt;margin-top:12.8pt;width:8.05pt;height:7.6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aa4db" strokecolor="#e7e6e6 [3214]" strokeweight="1.75pt" w14:anchorId="23565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BD4A50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2F5C86D" wp14:editId="1D95D9D4">
                <wp:simplePos x="0" y="0"/>
                <wp:positionH relativeFrom="column">
                  <wp:posOffset>2582297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7" name="Oval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CCEA71-E109-8C46-57BE-230959DB09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170B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>
            <w:pict w14:anchorId="01171485">
              <v:oval id="Oval 16" style="position:absolute;margin-left:203.35pt;margin-top:12.8pt;width:8.05pt;height:7.6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170b6" strokecolor="#e7e6e6 [3214]" strokeweight="1.75pt" w14:anchorId="373413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">
                <v:path arrowok="t"/>
                <v:textbox inset="14.4pt,11.52pt,14.4pt,11.52pt"/>
              </v:oval>
            </w:pict>
          </mc:Fallback>
        </mc:AlternateContent>
      </w:r>
    </w:p>
    <w:p w14:paraId="1073A50E" w14:textId="40C25B21" w:rsidR="007177D4" w:rsidRPr="00BD4A50" w:rsidRDefault="007177D4" w:rsidP="1AFC3CC3">
      <w:pPr>
        <w:pStyle w:val="Titelgrau"/>
        <w:pBdr>
          <w:bottom w:val="none" w:sz="0" w:space="0" w:color="auto"/>
        </w:pBdr>
        <w:ind w:left="1134"/>
        <w:rPr>
          <w:lang w:val="fr-FR"/>
        </w:rPr>
      </w:pPr>
    </w:p>
    <w:p w14:paraId="1EADE416" w14:textId="102C7E85" w:rsidR="007177D4" w:rsidRPr="00BD4A50" w:rsidRDefault="007177D4" w:rsidP="1AFC3CC3">
      <w:pPr>
        <w:pStyle w:val="Titelgrau"/>
        <w:pBdr>
          <w:bottom w:val="none" w:sz="0" w:space="0" w:color="auto"/>
        </w:pBdr>
        <w:ind w:left="1134"/>
        <w:rPr>
          <w:lang w:val="fr-FR"/>
        </w:rPr>
      </w:pPr>
    </w:p>
    <w:p w14:paraId="2019F20D" w14:textId="45FCE8EC" w:rsidR="007177D4" w:rsidRPr="00BD4A50" w:rsidRDefault="007177D4" w:rsidP="1AFC3CC3">
      <w:pPr>
        <w:pStyle w:val="Titelgrau"/>
        <w:pBdr>
          <w:bottom w:val="none" w:sz="0" w:space="0" w:color="auto"/>
        </w:pBdr>
        <w:ind w:left="1134"/>
        <w:rPr>
          <w:lang w:val="fr-FR"/>
        </w:rPr>
      </w:pPr>
    </w:p>
    <w:p w14:paraId="3FCE9831" w14:textId="0C315175" w:rsidR="00376593" w:rsidRPr="00BD4A50" w:rsidRDefault="4ACAE45B" w:rsidP="57C34CE5">
      <w:pPr>
        <w:pStyle w:val="Titelgrau"/>
        <w:pBdr>
          <w:bottom w:val="none" w:sz="0" w:space="0" w:color="auto"/>
        </w:pBdr>
        <w:rPr>
          <w:lang w:val="fr-FR"/>
        </w:rPr>
      </w:pPr>
      <w:r>
        <w:rPr>
          <w:noProof/>
        </w:rPr>
        <w:drawing>
          <wp:inline distT="0" distB="0" distL="0" distR="0" wp14:anchorId="672606C9" wp14:editId="4E573DCE">
            <wp:extent cx="6268325" cy="2348390"/>
            <wp:effectExtent l="0" t="0" r="0" b="0"/>
            <wp:docPr id="1565972332" name="drawing" descr="Zone de texte 11, Zone de tex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723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34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4007" w14:textId="2FB1E3A2" w:rsidR="009B4A55" w:rsidRDefault="5B2E6671" w:rsidP="00A723B2">
      <w:pPr>
        <w:pStyle w:val="ALMA1"/>
        <w:numPr>
          <w:ilvl w:val="0"/>
          <w:numId w:val="0"/>
        </w:numPr>
        <w:ind w:left="360" w:hanging="360"/>
        <w:rPr>
          <w:lang w:val="fr-FR"/>
        </w:rPr>
      </w:pPr>
      <w:r w:rsidRPr="57C34CE5">
        <w:rPr>
          <w:lang w:val="fr-FR"/>
        </w:rPr>
        <w:br w:type="page"/>
      </w:r>
      <w:r w:rsidRPr="00A2474C">
        <w:rPr>
          <w:lang w:val="fr-FR"/>
        </w:rPr>
        <w:lastRenderedPageBreak/>
        <w:t>Sommaire</w:t>
      </w:r>
    </w:p>
    <w:p w14:paraId="2944DB02" w14:textId="32293371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r w:rsidRPr="00F0119B">
        <w:rPr>
          <w:rFonts w:ascii="Segoe UI Light" w:eastAsia="Segoe UI Black" w:hAnsi="Segoe UI Light" w:cs="Segoe UI Light"/>
          <w:b w:val="0"/>
          <w:bCs w:val="0"/>
          <w:i w:val="0"/>
          <w:iCs w:val="0"/>
          <w:color w:val="445369"/>
          <w:lang w:val="fr-FR"/>
        </w:rPr>
        <w:fldChar w:fldCharType="begin"/>
      </w:r>
      <w:r w:rsidRPr="00F0119B">
        <w:rPr>
          <w:rFonts w:ascii="Segoe UI Light" w:eastAsia="Segoe UI Black" w:hAnsi="Segoe UI Light" w:cs="Segoe UI Light"/>
          <w:b w:val="0"/>
          <w:bCs w:val="0"/>
          <w:i w:val="0"/>
          <w:iCs w:val="0"/>
          <w:color w:val="445369"/>
          <w:lang w:val="fr-FR"/>
        </w:rPr>
        <w:instrText xml:space="preserve"> TOC \o "1-1" \h \z \u </w:instrText>
      </w:r>
      <w:r w:rsidRPr="00F0119B">
        <w:rPr>
          <w:rFonts w:ascii="Segoe UI Light" w:eastAsia="Segoe UI Black" w:hAnsi="Segoe UI Light" w:cs="Segoe UI Light"/>
          <w:b w:val="0"/>
          <w:bCs w:val="0"/>
          <w:i w:val="0"/>
          <w:iCs w:val="0"/>
          <w:color w:val="445369"/>
          <w:lang w:val="fr-FR"/>
        </w:rPr>
        <w:fldChar w:fldCharType="separate"/>
      </w:r>
      <w:hyperlink w:anchor="_Toc210225367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>1.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>Introduction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_Toc210225367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3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5192AFDF" w14:textId="725B12D9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68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>2.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 xml:space="preserve">Vue </w:t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d’ensemble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_Toc210225368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4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0371D72E" w14:textId="3D757A2B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69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>3.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>Processus Saisie comptable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_Toc210225369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5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4158B908" w14:textId="5AEF22A5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70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>4.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Comptabilité</w:t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 xml:space="preserve"> fournisseur : facturation à partir de la commande achat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_Toc210225370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7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03BF4007" w14:textId="5911C07C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71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>5.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Comptabilité</w:t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 xml:space="preserve"> fournisseur : facturation à partir de la facture achat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_Toc210225371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8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5B07F108" w14:textId="6F5916F4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72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>6.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>Comptabilité fournisseur : paiement d’une facture achat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_Toc210225372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10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5AB6AB5A" w14:textId="69137766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73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>7.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Comptabilité</w:t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/>
          </w:rPr>
          <w:t xml:space="preserve"> client : facturation à partir d’une commande vente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_Toc210225373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11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2CD887AB" w14:textId="067258F7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74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 w:eastAsia="fr-FR"/>
          </w:rPr>
          <w:t>8.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 w:eastAsia="fr-FR"/>
          </w:rPr>
          <w:t xml:space="preserve">8. Comptabilité client : </w:t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règlement</w:t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  <w:lang w:val="fr-FR" w:eastAsia="fr-FR"/>
          </w:rPr>
          <w:t xml:space="preserve"> d’une facture vente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_Toc210225374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13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09D97B26" w14:textId="33FB64EE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75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9.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Comptabilité client : règlement d’une facture vente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_Toc210225375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14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775613FA" w14:textId="3EC30115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76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10.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Immobilisations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_Toc210225376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15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3C496059" w14:textId="3B76153E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77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11.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Évaluation stock – Achats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_Toc210225377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17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6601F9D7" w14:textId="6AE34DA0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78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12.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Évaluation stock – Ventes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_Toc210225378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18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74DAA031" w14:textId="37F50953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79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13.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Évaluation stock – Production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_Toc210225379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19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02407802" w14:textId="15E33566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80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14.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Traitements comptables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_Toc210225380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20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7E48901B" w14:textId="35FF4117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81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15.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Rapports comptables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_Toc210225381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21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40CD6288" w14:textId="4A0B0830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82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16.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Historiques comptables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_Toc210225382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22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2249DC71" w14:textId="30CFCAE4" w:rsidR="0098407E" w:rsidRPr="00F0119B" w:rsidRDefault="0098407E">
      <w:pPr>
        <w:pStyle w:val="TOC1"/>
        <w:tabs>
          <w:tab w:val="left" w:pos="660"/>
          <w:tab w:val="right" w:leader="dot" w:pos="9062"/>
        </w:tabs>
        <w:rPr>
          <w:rFonts w:ascii="Segoe UI Light" w:eastAsiaTheme="minorEastAsia" w:hAnsi="Segoe UI Light" w:cs="Segoe UI Light"/>
          <w:b w:val="0"/>
          <w:bCs w:val="0"/>
          <w:i w:val="0"/>
          <w:iCs w:val="0"/>
          <w:noProof/>
          <w:kern w:val="2"/>
          <w:lang w:val="fr-FR" w:eastAsia="fr-FR"/>
          <w14:ligatures w14:val="standardContextual"/>
        </w:rPr>
      </w:pPr>
      <w:hyperlink w:anchor="_Toc210225383" w:history="1"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17.</w:t>
        </w:r>
        <w:r w:rsidRPr="00F0119B">
          <w:rPr>
            <w:rFonts w:ascii="Segoe UI Light" w:eastAsiaTheme="minorEastAsia" w:hAnsi="Segoe UI Light" w:cs="Segoe UI Light"/>
            <w:b w:val="0"/>
            <w:bCs w:val="0"/>
            <w:i w:val="0"/>
            <w:iCs w:val="0"/>
            <w:noProof/>
            <w:kern w:val="2"/>
            <w:lang w:val="fr-FR" w:eastAsia="fr-FR"/>
            <w14:ligatures w14:val="standardContextual"/>
          </w:rPr>
          <w:tab/>
        </w:r>
        <w:r w:rsidRPr="00F0119B">
          <w:rPr>
            <w:rStyle w:val="Hyperlink"/>
            <w:rFonts w:ascii="Segoe UI Light" w:hAnsi="Segoe UI Light" w:cs="Segoe UI Light"/>
            <w:b w:val="0"/>
            <w:bCs w:val="0"/>
            <w:i w:val="0"/>
            <w:iCs w:val="0"/>
            <w:noProof/>
          </w:rPr>
          <w:t>17 Annexe 1 : Liste d‘écarts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ab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instrText xml:space="preserve"> PAGEREF _Toc210225383 \h </w:instrTex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separate"/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t>24</w:t>
        </w:r>
        <w:r w:rsidRPr="00F0119B">
          <w:rPr>
            <w:rFonts w:ascii="Segoe UI Light" w:hAnsi="Segoe UI Light" w:cs="Segoe UI Light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1ABDDFFB" w14:textId="069A9726" w:rsidR="00A2474C" w:rsidRPr="00F0119B" w:rsidRDefault="0098407E" w:rsidP="00A2474C">
      <w:pPr>
        <w:spacing w:before="120" w:after="120"/>
        <w:rPr>
          <w:rFonts w:eastAsia="Segoe UI Black"/>
          <w:color w:val="445369"/>
          <w:lang w:val="fr-FR"/>
        </w:rPr>
      </w:pPr>
      <w:r w:rsidRPr="00F0119B">
        <w:rPr>
          <w:rFonts w:eastAsia="Segoe UI Black"/>
          <w:color w:val="445369"/>
          <w:lang w:val="fr-FR"/>
        </w:rPr>
        <w:fldChar w:fldCharType="end"/>
      </w:r>
    </w:p>
    <w:p w14:paraId="51A6DAEE" w14:textId="07FBAE45" w:rsidR="557C1AEE" w:rsidRDefault="557C1AEE"/>
    <w:p w14:paraId="4E27D049" w14:textId="156BC0E0" w:rsidR="557C1AEE" w:rsidRDefault="557C1AEE"/>
    <w:p w14:paraId="09F08DBE" w14:textId="6E4F1EED" w:rsidR="557C1AEE" w:rsidRDefault="557C1AEE"/>
    <w:p w14:paraId="4852AD25" w14:textId="272C339E" w:rsidR="557C1AEE" w:rsidRDefault="557C1AEE"/>
    <w:p w14:paraId="75781C39" w14:textId="1C369347" w:rsidR="557C1AEE" w:rsidRDefault="557C1AEE"/>
    <w:p w14:paraId="160B2359" w14:textId="471E1EE0" w:rsidR="557C1AEE" w:rsidRDefault="557C1AEE"/>
    <w:p w14:paraId="033EE1DE" w14:textId="1F6142E9" w:rsidR="557C1AEE" w:rsidRDefault="557C1AEE"/>
    <w:p w14:paraId="6A8D8363" w14:textId="32E8E73A" w:rsidR="557C1AEE" w:rsidRDefault="557C1AEE"/>
    <w:p w14:paraId="50398C5F" w14:textId="7FFF74A9" w:rsidR="557C1AEE" w:rsidRDefault="557C1AEE"/>
    <w:p w14:paraId="5803418B" w14:textId="3B322CE5" w:rsidR="557C1AEE" w:rsidRDefault="557C1AEE"/>
    <w:p w14:paraId="2AD82449" w14:textId="2F11D5DF" w:rsidR="557C1AEE" w:rsidRDefault="557C1AEE"/>
    <w:p w14:paraId="1F92BE32" w14:textId="22C7F8D7" w:rsidR="557C1AEE" w:rsidRDefault="557C1AEE"/>
    <w:p w14:paraId="5ED0C274" w14:textId="5EB06364" w:rsidR="557C1AEE" w:rsidRDefault="557C1AEE"/>
    <w:p w14:paraId="1C050339" w14:textId="01DF35FD" w:rsidR="557C1AEE" w:rsidRDefault="557C1AEE"/>
    <w:p w14:paraId="749091DA" w14:textId="237489EB" w:rsidR="557C1AEE" w:rsidRDefault="557C1AEE"/>
    <w:p w14:paraId="526F60A9" w14:textId="23D3DA49" w:rsidR="557C1AEE" w:rsidRDefault="557C1AEE"/>
    <w:p w14:paraId="09AED490" w14:textId="7C48AA6A" w:rsidR="009B4A55" w:rsidRPr="00BD4A50" w:rsidRDefault="009B4A55">
      <w:pPr>
        <w:pStyle w:val="ALMA1"/>
        <w:outlineLvl w:val="0"/>
        <w:rPr>
          <w:lang w:val="fr-FR"/>
        </w:rPr>
        <w:pPrChange w:id="0" w:author="Dalila Salmoun" w:date="2025-09-30T14:47:00Z" w16du:dateUtc="2025-09-30T12:47:00Z">
          <w:pPr>
            <w:pStyle w:val="ALMA1"/>
          </w:pPr>
        </w:pPrChange>
      </w:pPr>
      <w:bookmarkStart w:id="1" w:name="_Toc209603458"/>
      <w:bookmarkStart w:id="2" w:name="_Toc209609206"/>
      <w:bookmarkStart w:id="3" w:name="_Toc210136558"/>
      <w:bookmarkStart w:id="4" w:name="_Toc210225367"/>
      <w:r w:rsidRPr="00BD4A50">
        <w:rPr>
          <w:lang w:val="fr-FR"/>
        </w:rPr>
        <w:t>Introduction</w:t>
      </w:r>
      <w:bookmarkEnd w:id="1"/>
      <w:bookmarkEnd w:id="2"/>
      <w:bookmarkEnd w:id="3"/>
      <w:bookmarkEnd w:id="4"/>
    </w:p>
    <w:p w14:paraId="5B7433B9" w14:textId="42D50CAB" w:rsidR="12B95A30" w:rsidRPr="00BD4A50" w:rsidRDefault="12B95A30" w:rsidP="1AFC3CC3">
      <w:pPr>
        <w:spacing w:before="120" w:after="120" w:line="240" w:lineRule="auto"/>
        <w:rPr>
          <w:lang w:val="fr-FR"/>
        </w:rPr>
      </w:pPr>
      <w:r w:rsidRPr="00BD4A50">
        <w:rPr>
          <w:lang w:val="fr-FR"/>
        </w:rPr>
        <w:t>Ce document liste l’analyse fonctionnel sur les processus métier du client concernant le domaine des achats. Les principaux objectifs de l’analyse fonctionnel sont :</w:t>
      </w:r>
    </w:p>
    <w:p w14:paraId="6C1AFD53" w14:textId="1E98D558" w:rsidR="12B95A30" w:rsidRPr="00BD4A50" w:rsidRDefault="12B95A30" w:rsidP="1AFC3CC3">
      <w:pPr>
        <w:pStyle w:val="Almatexte"/>
        <w:numPr>
          <w:ilvl w:val="0"/>
          <w:numId w:val="8"/>
        </w:numPr>
        <w:spacing w:before="120" w:after="120"/>
        <w:rPr>
          <w:lang w:val="fr-FR"/>
        </w:rPr>
      </w:pPr>
      <w:r w:rsidRPr="00BD4A50">
        <w:rPr>
          <w:lang w:val="fr-FR"/>
        </w:rPr>
        <w:t>Visiter les sites clients comme les usines, entrepôts et/ou bureaux</w:t>
      </w:r>
    </w:p>
    <w:p w14:paraId="277710DB" w14:textId="6BF8FE24" w:rsidR="12B95A30" w:rsidRPr="00BD4A50" w:rsidRDefault="12B95A30" w:rsidP="1AFC3CC3">
      <w:pPr>
        <w:pStyle w:val="Almatexte"/>
        <w:numPr>
          <w:ilvl w:val="0"/>
          <w:numId w:val="7"/>
        </w:numPr>
        <w:spacing w:before="120" w:after="120"/>
        <w:rPr>
          <w:lang w:val="fr-FR"/>
        </w:rPr>
      </w:pPr>
      <w:r w:rsidRPr="00BD4A50">
        <w:rPr>
          <w:lang w:val="fr-FR"/>
        </w:rPr>
        <w:t>Conduire des ateliers orientés processus.</w:t>
      </w:r>
    </w:p>
    <w:p w14:paraId="7ECE26C4" w14:textId="047A0212" w:rsidR="12B95A30" w:rsidRPr="00BD4A50" w:rsidRDefault="12B95A30" w:rsidP="1AFC3CC3">
      <w:pPr>
        <w:pStyle w:val="Almatexte"/>
        <w:numPr>
          <w:ilvl w:val="0"/>
          <w:numId w:val="6"/>
        </w:numPr>
        <w:spacing w:before="120" w:after="120"/>
        <w:rPr>
          <w:lang w:val="fr-FR"/>
        </w:rPr>
      </w:pPr>
      <w:r w:rsidRPr="00BD4A50">
        <w:rPr>
          <w:lang w:val="fr-FR"/>
        </w:rPr>
        <w:t>Ne pas rentrer en profondeur sur les fonctionnalités de l’ERP ni faire de démonstrations</w:t>
      </w:r>
    </w:p>
    <w:p w14:paraId="4275449B" w14:textId="7B3C7A76" w:rsidR="12B95A30" w:rsidRPr="00BD4A50" w:rsidRDefault="12B95A30" w:rsidP="1AFC3CC3">
      <w:pPr>
        <w:pStyle w:val="Almatexte"/>
        <w:numPr>
          <w:ilvl w:val="0"/>
          <w:numId w:val="5"/>
        </w:numPr>
        <w:spacing w:before="120" w:after="120"/>
        <w:rPr>
          <w:lang w:val="fr-FR"/>
        </w:rPr>
      </w:pPr>
      <w:r w:rsidRPr="00BD4A50">
        <w:rPr>
          <w:lang w:val="fr-FR"/>
        </w:rPr>
        <w:t>Comprendre la façon de travailler actuelle, les points faibles et les attentes globales et futures</w:t>
      </w:r>
    </w:p>
    <w:p w14:paraId="6D0A733C" w14:textId="0C4D5C45" w:rsidR="12B95A30" w:rsidRPr="00BD4A50" w:rsidRDefault="12B95A30" w:rsidP="1AFC3CC3">
      <w:pPr>
        <w:pStyle w:val="Almatexte"/>
        <w:numPr>
          <w:ilvl w:val="0"/>
          <w:numId w:val="4"/>
        </w:numPr>
        <w:spacing w:before="120" w:after="120"/>
        <w:rPr>
          <w:lang w:val="fr-FR"/>
        </w:rPr>
      </w:pPr>
      <w:r w:rsidRPr="00BD4A50">
        <w:rPr>
          <w:lang w:val="fr-FR"/>
        </w:rPr>
        <w:t>Identifier les écarts critiques et les interfaces qui peuvent avoir un impact sur le projet</w:t>
      </w:r>
    </w:p>
    <w:p w14:paraId="67B80DA3" w14:textId="3FF88DAD" w:rsidR="12B95A30" w:rsidRPr="00BD4A50" w:rsidRDefault="12B95A30" w:rsidP="1AFC3CC3">
      <w:pPr>
        <w:pStyle w:val="Almatexte"/>
        <w:numPr>
          <w:ilvl w:val="0"/>
          <w:numId w:val="3"/>
        </w:numPr>
        <w:spacing w:before="120" w:after="120"/>
        <w:rPr>
          <w:lang w:val="fr-FR"/>
        </w:rPr>
      </w:pPr>
      <w:r w:rsidRPr="00BD4A50">
        <w:rPr>
          <w:lang w:val="fr-FR"/>
        </w:rPr>
        <w:t>Identifier les volumes des référentiels et données transactionnelles</w:t>
      </w:r>
    </w:p>
    <w:p w14:paraId="419173C7" w14:textId="091EFC13" w:rsidR="12B95A30" w:rsidRPr="00BD4A50" w:rsidRDefault="12B95A30" w:rsidP="1AFC3CC3">
      <w:pPr>
        <w:pStyle w:val="Almatexte"/>
        <w:numPr>
          <w:ilvl w:val="0"/>
          <w:numId w:val="2"/>
        </w:numPr>
        <w:spacing w:before="120" w:after="120"/>
        <w:rPr>
          <w:lang w:val="fr-FR"/>
        </w:rPr>
      </w:pPr>
      <w:r w:rsidRPr="00BD4A50">
        <w:rPr>
          <w:lang w:val="fr-FR"/>
        </w:rPr>
        <w:t>Confirmer le périmètre fonctionnel, technique, géographique et organisationnel du projet</w:t>
      </w:r>
    </w:p>
    <w:p w14:paraId="3D27D6C5" w14:textId="6DA391FA" w:rsidR="12B95A30" w:rsidRPr="00BD4A50" w:rsidRDefault="12B95A30" w:rsidP="1AFC3CC3">
      <w:pPr>
        <w:pStyle w:val="Almatexte"/>
        <w:numPr>
          <w:ilvl w:val="0"/>
          <w:numId w:val="1"/>
        </w:numPr>
        <w:spacing w:before="120" w:after="120"/>
        <w:rPr>
          <w:lang w:val="fr-FR"/>
        </w:rPr>
      </w:pPr>
      <w:r w:rsidRPr="00BD4A50">
        <w:rPr>
          <w:lang w:val="fr-FR"/>
        </w:rPr>
        <w:t>Identifier un jeu de donnée nécessaire pour l’ERP pour mieux préparer la phase d‘analyse</w:t>
      </w:r>
    </w:p>
    <w:p w14:paraId="786BCB2B" w14:textId="7CEB5035" w:rsidR="1AFC3CC3" w:rsidRPr="00BD4A50" w:rsidRDefault="1AFC3CC3" w:rsidP="57C34CE5">
      <w:pPr>
        <w:pStyle w:val="Almatexte"/>
        <w:spacing w:before="120" w:after="120"/>
        <w:ind w:left="720"/>
        <w:rPr>
          <w:lang w:val="fr-FR"/>
        </w:rPr>
      </w:pPr>
    </w:p>
    <w:p w14:paraId="228B9FB4" w14:textId="363DA290" w:rsidR="12B95A30" w:rsidRPr="00BD4A50" w:rsidRDefault="12B95A30" w:rsidP="57C34CE5">
      <w:pPr>
        <w:spacing w:before="120" w:after="120" w:line="240" w:lineRule="auto"/>
        <w:rPr>
          <w:lang w:val="fr-FR"/>
        </w:rPr>
      </w:pPr>
      <w:r w:rsidRPr="00BD4A50">
        <w:rPr>
          <w:lang w:val="fr-FR"/>
        </w:rPr>
        <w:t>Ce document a été préparé sur la base d‘atelier(s) réalisés avec les membres de l'équipe de projet suivants :</w:t>
      </w:r>
    </w:p>
    <w:p w14:paraId="02A1C328" w14:textId="26362B85" w:rsidR="009B4A55" w:rsidRPr="00BD4A50" w:rsidRDefault="009B4A55" w:rsidP="57C34CE5">
      <w:pPr>
        <w:spacing w:before="120" w:after="120" w:line="240" w:lineRule="auto"/>
        <w:rPr>
          <w:lang w:val="fr-FR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0"/>
        <w:gridCol w:w="1565"/>
        <w:gridCol w:w="1535"/>
        <w:gridCol w:w="2258"/>
        <w:gridCol w:w="2092"/>
      </w:tblGrid>
      <w:tr w:rsidR="57C34CE5" w14:paraId="4360AE2E" w14:textId="77777777" w:rsidTr="57C34CE5">
        <w:trPr>
          <w:trHeight w:val="495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BBF6994" w14:textId="50C06A80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Atelier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AF33131" w14:textId="1214C8AD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Date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E45DC0A" w14:textId="3B2CC336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Lieu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91423EB" w14:textId="37344915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proofErr w:type="spellStart"/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Almakom</w:t>
            </w:r>
            <w:proofErr w:type="spellEnd"/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9EAAA3F" w14:textId="0FCDC33C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Client</w:t>
            </w:r>
          </w:p>
        </w:tc>
      </w:tr>
      <w:tr w:rsidR="57C34CE5" w14:paraId="3C8977F3" w14:textId="77777777" w:rsidTr="57C34CE5">
        <w:trPr>
          <w:trHeight w:val="390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300F1A4" w14:textId="340973F2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1er atelier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11B8D1D" w14:textId="5F803524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…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2E17EFA" w14:textId="478F428D" w:rsidR="57C34CE5" w:rsidRDefault="57C34CE5" w:rsidP="57C34CE5">
            <w:pPr>
              <w:pStyle w:val="XpTableau"/>
              <w:ind w:hanging="20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…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419056A" w14:textId="5E54FC4F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Nom et Prénom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F5F975B" w14:textId="7BCE5326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Nom et Prénom</w:t>
            </w:r>
          </w:p>
        </w:tc>
      </w:tr>
      <w:tr w:rsidR="57C34CE5" w14:paraId="65599BAE" w14:textId="77777777" w:rsidTr="57C34CE5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756CB8F" w14:textId="1EB3F959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2ème atelier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6D1D629" w14:textId="40D03685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…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FBCDC5A" w14:textId="4982C6DB" w:rsidR="57C34CE5" w:rsidRDefault="57C34CE5" w:rsidP="57C34CE5">
            <w:pPr>
              <w:pStyle w:val="XpTableau"/>
              <w:ind w:hanging="20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…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41CB71C" w14:textId="68F77EE1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Nom et Prénom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73B065E" w14:textId="25CD6048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Nom et Prénom</w:t>
            </w:r>
          </w:p>
        </w:tc>
      </w:tr>
      <w:tr w:rsidR="57C34CE5" w14:paraId="5788E3D6" w14:textId="77777777" w:rsidTr="57C34CE5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ACD2CB1" w14:textId="301C96BE" w:rsidR="57C34CE5" w:rsidRDefault="57C34CE5" w:rsidP="57C34CE5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35F92CB" w14:textId="5ACED04D" w:rsidR="57C34CE5" w:rsidRDefault="57C34CE5" w:rsidP="57C34CE5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7363D0D" w14:textId="5F2F5CE5" w:rsidR="57C34CE5" w:rsidRDefault="57C34CE5" w:rsidP="57C34CE5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811ECDA" w14:textId="0271DC06" w:rsidR="57C34CE5" w:rsidRDefault="57C34CE5" w:rsidP="57C34CE5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BA6A581" w14:textId="611F2DD3" w:rsidR="57C34CE5" w:rsidRDefault="57C34CE5" w:rsidP="57C34CE5">
            <w:pPr>
              <w:rPr>
                <w:color w:val="000000" w:themeColor="text1"/>
                <w:lang w:val="fr-FR"/>
              </w:rPr>
            </w:pPr>
          </w:p>
        </w:tc>
      </w:tr>
    </w:tbl>
    <w:p w14:paraId="7EEF8115" w14:textId="44EC46C6" w:rsidR="1AFC3CC3" w:rsidRPr="00BD4A50" w:rsidRDefault="1AFC3CC3" w:rsidP="57C34CE5">
      <w:pPr>
        <w:spacing w:before="120" w:after="120" w:line="240" w:lineRule="auto"/>
        <w:rPr>
          <w:lang w:val="fr-FR"/>
        </w:rPr>
      </w:pPr>
    </w:p>
    <w:p w14:paraId="4AE50E5C" w14:textId="4179A2DE" w:rsidR="1AFC3CC3" w:rsidRPr="00BD4A50" w:rsidRDefault="1AFC3CC3" w:rsidP="57C34CE5">
      <w:pPr>
        <w:spacing w:before="120" w:after="120" w:line="240" w:lineRule="auto"/>
        <w:rPr>
          <w:lang w:val="fr-FR"/>
        </w:rPr>
      </w:pPr>
    </w:p>
    <w:p w14:paraId="2004D44A" w14:textId="31EEE7E2" w:rsidR="1AFC3CC3" w:rsidRPr="00BD4A50" w:rsidRDefault="1AFC3CC3" w:rsidP="57C34CE5">
      <w:pPr>
        <w:spacing w:before="120" w:after="120" w:line="240" w:lineRule="auto"/>
        <w:rPr>
          <w:lang w:val="fr-FR"/>
        </w:rPr>
      </w:pPr>
    </w:p>
    <w:p w14:paraId="150E073E" w14:textId="52BE05FE" w:rsidR="1AFC3CC3" w:rsidRPr="00BD4A50" w:rsidRDefault="6A433F39" w:rsidP="57C34CE5">
      <w:pPr>
        <w:pStyle w:val="ALMA3"/>
        <w:rPr>
          <w:rFonts w:ascii="Segoe UI Black" w:eastAsia="Segoe UI Black" w:hAnsi="Segoe UI Black" w:cs="Segoe UI Black"/>
          <w:sz w:val="24"/>
          <w:szCs w:val="24"/>
          <w:lang w:val="fr-FR"/>
        </w:rPr>
      </w:pPr>
      <w:r w:rsidRPr="57C34CE5">
        <w:rPr>
          <w:rFonts w:ascii="Segoe UI Black" w:eastAsia="Segoe UI Black" w:hAnsi="Segoe UI Black" w:cs="Segoe UI Black"/>
          <w:sz w:val="24"/>
          <w:szCs w:val="24"/>
          <w:lang w:val="fr-FR"/>
        </w:rPr>
        <w:t>Versions du document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0"/>
        <w:gridCol w:w="1565"/>
        <w:gridCol w:w="1535"/>
        <w:gridCol w:w="2258"/>
        <w:gridCol w:w="2092"/>
      </w:tblGrid>
      <w:tr w:rsidR="57C34CE5" w14:paraId="7EEBB396" w14:textId="77777777" w:rsidTr="57C34CE5">
        <w:trPr>
          <w:trHeight w:val="495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39FC0CC" w14:textId="615F8F14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Version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460DD9A" w14:textId="240BBF18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Date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60D03B8" w14:textId="0ADAA89C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Description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8EDDC86" w14:textId="0B130EE9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Ecrit par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5A41BA3" w14:textId="55D043AE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Approuvé par</w:t>
            </w:r>
          </w:p>
        </w:tc>
      </w:tr>
      <w:tr w:rsidR="57C34CE5" w14:paraId="4AB7BAB2" w14:textId="77777777" w:rsidTr="57C34CE5">
        <w:trPr>
          <w:trHeight w:val="390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810A9E8" w14:textId="6A5EC3DB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Draft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EA56FD0" w14:textId="20545BB7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JJ/MM/AAAA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48BB518" w14:textId="5E00EBB1" w:rsidR="57C34CE5" w:rsidRDefault="57C34CE5" w:rsidP="57C34CE5">
            <w:pPr>
              <w:pStyle w:val="XpTableau"/>
              <w:ind w:hanging="20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Draft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22A0088" w14:textId="68014EA9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Nom et Prénom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5C60B02" w14:textId="6B85C741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Nom et prénom</w:t>
            </w:r>
          </w:p>
        </w:tc>
      </w:tr>
      <w:tr w:rsidR="57C34CE5" w14:paraId="6F6B1B98" w14:textId="77777777" w:rsidTr="57C34CE5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11236FA" w14:textId="027BD35D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…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B68BADE" w14:textId="3444BB7B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JJ/MM/AAAA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B3F98E3" w14:textId="3A5DE108" w:rsidR="57C34CE5" w:rsidRDefault="57C34CE5" w:rsidP="57C34CE5">
            <w:pPr>
              <w:pStyle w:val="XpTableau"/>
              <w:ind w:hanging="20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…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853690B" w14:textId="0B70B056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…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9A3D7B4" w14:textId="697E6504" w:rsidR="57C34CE5" w:rsidRDefault="57C34CE5" w:rsidP="57C34CE5">
            <w:pPr>
              <w:pStyle w:val="XpTableau"/>
              <w:jc w:val="center"/>
              <w:rPr>
                <w:color w:val="000000" w:themeColor="text1"/>
                <w:lang w:val="fr-FR"/>
              </w:rPr>
            </w:pPr>
            <w:r w:rsidRPr="57C34CE5">
              <w:rPr>
                <w:color w:val="000000" w:themeColor="text1"/>
                <w:lang w:val="fr-FR"/>
              </w:rPr>
              <w:t>…</w:t>
            </w:r>
          </w:p>
        </w:tc>
      </w:tr>
      <w:tr w:rsidR="57C34CE5" w14:paraId="735CE211" w14:textId="77777777" w:rsidTr="57C34CE5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8C4B6F8" w14:textId="4DFE3745" w:rsidR="57C34CE5" w:rsidRDefault="57C34CE5" w:rsidP="57C34CE5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8DC9CC2" w14:textId="64C01089" w:rsidR="57C34CE5" w:rsidRDefault="57C34CE5" w:rsidP="57C34CE5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FD3BB96" w14:textId="3560EB71" w:rsidR="57C34CE5" w:rsidRDefault="57C34CE5" w:rsidP="57C34CE5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89CB7A2" w14:textId="52FF542F" w:rsidR="57C34CE5" w:rsidRDefault="57C34CE5" w:rsidP="57C34CE5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56D43D4" w14:textId="61661C66" w:rsidR="57C34CE5" w:rsidRDefault="57C34CE5" w:rsidP="57C34CE5">
            <w:pPr>
              <w:rPr>
                <w:color w:val="000000" w:themeColor="text1"/>
                <w:lang w:val="fr-FR"/>
              </w:rPr>
            </w:pPr>
          </w:p>
        </w:tc>
      </w:tr>
    </w:tbl>
    <w:p w14:paraId="1C651060" w14:textId="5487BA66" w:rsidR="1AFC3CC3" w:rsidRPr="00BD4A50" w:rsidRDefault="1AFC3CC3" w:rsidP="57C34CE5">
      <w:pPr>
        <w:spacing w:before="120" w:after="120" w:line="240" w:lineRule="auto"/>
        <w:rPr>
          <w:lang w:val="fr-FR"/>
        </w:rPr>
      </w:pPr>
    </w:p>
    <w:p w14:paraId="31EA57C1" w14:textId="131B8858" w:rsidR="1AFC3CC3" w:rsidRPr="00BD4A50" w:rsidRDefault="1AFC3CC3" w:rsidP="57C34CE5">
      <w:pPr>
        <w:spacing w:before="120" w:after="120" w:line="240" w:lineRule="auto"/>
        <w:rPr>
          <w:lang w:val="fr-FR"/>
        </w:rPr>
      </w:pPr>
    </w:p>
    <w:p w14:paraId="7036ED97" w14:textId="77777777" w:rsidR="0098407E" w:rsidRDefault="0098407E" w:rsidP="57C34CE5">
      <w:pPr>
        <w:spacing w:before="120" w:after="120" w:line="240" w:lineRule="auto"/>
        <w:rPr>
          <w:lang w:val="fr-FR"/>
        </w:rPr>
      </w:pPr>
    </w:p>
    <w:p w14:paraId="3CEE3863" w14:textId="77777777" w:rsidR="0098407E" w:rsidRDefault="0098407E" w:rsidP="57C34CE5">
      <w:pPr>
        <w:spacing w:before="120" w:after="120" w:line="240" w:lineRule="auto"/>
        <w:rPr>
          <w:lang w:val="fr-FR"/>
        </w:rPr>
      </w:pPr>
    </w:p>
    <w:p w14:paraId="0F0096BA" w14:textId="77777777" w:rsidR="0098407E" w:rsidRDefault="0098407E" w:rsidP="57C34CE5">
      <w:pPr>
        <w:spacing w:before="120" w:after="120" w:line="240" w:lineRule="auto"/>
        <w:rPr>
          <w:lang w:val="fr-FR"/>
        </w:rPr>
      </w:pPr>
    </w:p>
    <w:p w14:paraId="1EE5EA21" w14:textId="77777777" w:rsidR="0098407E" w:rsidRPr="00BD4A50" w:rsidRDefault="0098407E" w:rsidP="57C34CE5">
      <w:pPr>
        <w:spacing w:before="120" w:after="120" w:line="240" w:lineRule="auto"/>
        <w:rPr>
          <w:lang w:val="fr-FR"/>
        </w:rPr>
      </w:pPr>
    </w:p>
    <w:p w14:paraId="5F680100" w14:textId="616C8402" w:rsidR="1AFC3CC3" w:rsidRPr="00BD4A50" w:rsidRDefault="6A433F39" w:rsidP="57C34CE5">
      <w:pPr>
        <w:pStyle w:val="ALMA3"/>
        <w:rPr>
          <w:rFonts w:ascii="Segoe UI Black" w:eastAsia="Segoe UI Black" w:hAnsi="Segoe UI Black" w:cs="Segoe UI Black"/>
          <w:sz w:val="24"/>
          <w:szCs w:val="24"/>
          <w:lang w:val="fr-FR"/>
        </w:rPr>
      </w:pPr>
      <w:r w:rsidRPr="57C34CE5">
        <w:rPr>
          <w:rFonts w:ascii="Segoe UI Black" w:eastAsia="Segoe UI Black" w:hAnsi="Segoe UI Black" w:cs="Segoe UI Black"/>
          <w:sz w:val="24"/>
          <w:szCs w:val="24"/>
          <w:lang w:val="fr-FR"/>
        </w:rPr>
        <w:t>Liste de diffusion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5"/>
        <w:gridCol w:w="3115"/>
        <w:gridCol w:w="3115"/>
      </w:tblGrid>
      <w:tr w:rsidR="57C34CE5" w14:paraId="15B1315C" w14:textId="77777777" w:rsidTr="57C34CE5">
        <w:trPr>
          <w:trHeight w:val="300"/>
        </w:trPr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810C63E" w14:textId="32875D93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Membre de l‘équipe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7002184" w14:textId="682D3F33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Fonction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434BB20" w14:textId="2CD86A15" w:rsidR="57C34CE5" w:rsidRDefault="57C34CE5" w:rsidP="57C34CE5">
            <w:pPr>
              <w:spacing w:before="120" w:after="120"/>
              <w:jc w:val="center"/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</w:pPr>
            <w:proofErr w:type="gramStart"/>
            <w:r w:rsidRPr="57C34CE5">
              <w:rPr>
                <w:rFonts w:ascii="Segoe UI Black" w:eastAsia="Segoe UI Black" w:hAnsi="Segoe UI Black" w:cs="Segoe UI Black"/>
                <w:color w:val="000000" w:themeColor="text1"/>
                <w:lang w:val="fr-FR"/>
              </w:rPr>
              <w:t>Email</w:t>
            </w:r>
            <w:proofErr w:type="gramEnd"/>
          </w:p>
        </w:tc>
      </w:tr>
      <w:tr w:rsidR="57C34CE5" w14:paraId="355D95C7" w14:textId="77777777" w:rsidTr="57C34CE5">
        <w:trPr>
          <w:trHeight w:val="300"/>
        </w:trPr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A506330" w14:textId="00F5BDF6" w:rsidR="57C34CE5" w:rsidRDefault="57C34CE5" w:rsidP="57C34CE5">
            <w:pPr>
              <w:pStyle w:val="ccTabellenText"/>
              <w:spacing w:after="120" w:line="312" w:lineRule="auto"/>
              <w:jc w:val="center"/>
              <w:rPr>
                <w:rFonts w:ascii="Segoe UI Light" w:hAnsi="Segoe UI Light" w:cs="Segoe UI Light"/>
                <w:color w:val="000000" w:themeColor="text1"/>
              </w:rPr>
            </w:pPr>
            <w:r w:rsidRPr="57C34CE5">
              <w:rPr>
                <w:rFonts w:ascii="Segoe UI Light" w:hAnsi="Segoe UI Light" w:cs="Segoe UI Light"/>
                <w:color w:val="000000" w:themeColor="text1"/>
              </w:rPr>
              <w:t>Nom et Prénom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9B3AFAE" w14:textId="6A4CDB1F" w:rsidR="57C34CE5" w:rsidRDefault="57C34CE5" w:rsidP="57C34CE5">
            <w:pPr>
              <w:pStyle w:val="ccTabellenText"/>
              <w:spacing w:after="120" w:line="312" w:lineRule="auto"/>
              <w:jc w:val="center"/>
              <w:rPr>
                <w:rFonts w:ascii="Segoe UI Light" w:hAnsi="Segoe UI Light" w:cs="Segoe UI Light"/>
                <w:color w:val="000000" w:themeColor="text1"/>
              </w:rPr>
            </w:pPr>
            <w:r w:rsidRPr="57C34CE5">
              <w:rPr>
                <w:rFonts w:ascii="Segoe UI Light" w:hAnsi="Segoe UI Light" w:cs="Segoe UI Light"/>
                <w:color w:val="000000" w:themeColor="text1"/>
              </w:rPr>
              <w:t>…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65694FD" w14:textId="5FB76E72" w:rsidR="57C34CE5" w:rsidRDefault="57C34CE5" w:rsidP="57C34CE5">
            <w:pPr>
              <w:pStyle w:val="ccTabellenText"/>
              <w:spacing w:after="120" w:line="312" w:lineRule="auto"/>
              <w:jc w:val="center"/>
              <w:rPr>
                <w:rFonts w:ascii="Segoe UI Light" w:hAnsi="Segoe UI Light" w:cs="Segoe UI Light"/>
                <w:color w:val="000000" w:themeColor="text1"/>
              </w:rPr>
            </w:pPr>
            <w:r w:rsidRPr="57C34CE5">
              <w:rPr>
                <w:rFonts w:ascii="Segoe UI Light" w:hAnsi="Segoe UI Light" w:cs="Segoe UI Light"/>
                <w:color w:val="000000" w:themeColor="text1"/>
              </w:rPr>
              <w:t>…</w:t>
            </w:r>
          </w:p>
        </w:tc>
      </w:tr>
      <w:tr w:rsidR="57C34CE5" w14:paraId="76FDBBCC" w14:textId="77777777" w:rsidTr="57C34CE5">
        <w:trPr>
          <w:trHeight w:val="300"/>
        </w:trPr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93680C9" w14:textId="5ADE24D4" w:rsidR="57C34CE5" w:rsidRDefault="57C34CE5" w:rsidP="57C34CE5">
            <w:pPr>
              <w:pStyle w:val="ccTabellenText"/>
              <w:spacing w:after="120" w:line="312" w:lineRule="auto"/>
              <w:jc w:val="center"/>
              <w:rPr>
                <w:rFonts w:ascii="Segoe UI Light" w:hAnsi="Segoe UI Light" w:cs="Segoe UI Light"/>
                <w:color w:val="000000" w:themeColor="text1"/>
              </w:rPr>
            </w:pPr>
            <w:r w:rsidRPr="57C34CE5">
              <w:rPr>
                <w:rFonts w:ascii="Segoe UI Light" w:hAnsi="Segoe UI Light" w:cs="Segoe UI Light"/>
                <w:color w:val="000000" w:themeColor="text1"/>
              </w:rPr>
              <w:t>Nom et Prénom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5011B8C" w14:textId="6784D07F" w:rsidR="57C34CE5" w:rsidRDefault="57C34CE5" w:rsidP="57C34CE5">
            <w:pPr>
              <w:pStyle w:val="ccTabellenText"/>
              <w:spacing w:after="120" w:line="312" w:lineRule="auto"/>
              <w:jc w:val="center"/>
              <w:rPr>
                <w:rFonts w:ascii="Segoe UI Light" w:hAnsi="Segoe UI Light" w:cs="Segoe UI Light"/>
                <w:color w:val="000000" w:themeColor="text1"/>
              </w:rPr>
            </w:pPr>
            <w:r w:rsidRPr="57C34CE5">
              <w:rPr>
                <w:rFonts w:ascii="Segoe UI Light" w:hAnsi="Segoe UI Light" w:cs="Segoe UI Light"/>
                <w:color w:val="000000" w:themeColor="text1"/>
              </w:rPr>
              <w:t>…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61F990E" w14:textId="5C72CEA4" w:rsidR="57C34CE5" w:rsidRDefault="57C34CE5" w:rsidP="57C34CE5">
            <w:pPr>
              <w:pStyle w:val="ccTabellenText"/>
              <w:spacing w:after="120" w:line="312" w:lineRule="auto"/>
              <w:jc w:val="center"/>
              <w:rPr>
                <w:rFonts w:ascii="Segoe UI Light" w:hAnsi="Segoe UI Light" w:cs="Segoe UI Light"/>
                <w:color w:val="000000" w:themeColor="text1"/>
              </w:rPr>
            </w:pPr>
            <w:r w:rsidRPr="57C34CE5">
              <w:rPr>
                <w:rFonts w:ascii="Segoe UI Light" w:hAnsi="Segoe UI Light" w:cs="Segoe UI Light"/>
                <w:color w:val="000000" w:themeColor="text1"/>
              </w:rPr>
              <w:t>…</w:t>
            </w:r>
          </w:p>
        </w:tc>
      </w:tr>
    </w:tbl>
    <w:p w14:paraId="6DBE5C2D" w14:textId="7D139244" w:rsidR="1AFC3CC3" w:rsidRPr="00BD4A50" w:rsidRDefault="1AFC3CC3" w:rsidP="57C34CE5">
      <w:pPr>
        <w:spacing w:before="120" w:after="120"/>
        <w:rPr>
          <w:lang w:val="fr-FR"/>
        </w:rPr>
      </w:pPr>
      <w:bookmarkStart w:id="5" w:name="_Toc47340029"/>
    </w:p>
    <w:p w14:paraId="0805BECB" w14:textId="77777777" w:rsidR="00855AAF" w:rsidRPr="00BD4A50" w:rsidRDefault="00855AAF" w:rsidP="57C34CE5">
      <w:pPr>
        <w:pStyle w:val="ALMA1"/>
        <w:numPr>
          <w:ilvl w:val="0"/>
          <w:numId w:val="0"/>
        </w:numPr>
        <w:ind w:left="4248"/>
        <w:rPr>
          <w:lang w:val="fr-FR"/>
        </w:rPr>
      </w:pPr>
      <w:bookmarkStart w:id="6" w:name="_Toc209603459"/>
    </w:p>
    <w:p w14:paraId="658F710D" w14:textId="36CE2E9C" w:rsidR="009B4A55" w:rsidRPr="00BD4A50" w:rsidRDefault="009B4A55" w:rsidP="00293132">
      <w:pPr>
        <w:pStyle w:val="ALMA1"/>
        <w:outlineLvl w:val="0"/>
        <w:rPr>
          <w:lang w:val="fr-FR"/>
        </w:rPr>
      </w:pPr>
      <w:bookmarkStart w:id="7" w:name="_Toc209609207"/>
      <w:bookmarkStart w:id="8" w:name="_Toc210225368"/>
      <w:r w:rsidRPr="00BD4A50">
        <w:rPr>
          <w:lang w:val="fr-FR"/>
        </w:rPr>
        <w:t xml:space="preserve">Vue </w:t>
      </w:r>
      <w:r w:rsidRPr="00C85937">
        <w:t>d’ensemble</w:t>
      </w:r>
      <w:bookmarkEnd w:id="5"/>
      <w:bookmarkEnd w:id="6"/>
      <w:bookmarkEnd w:id="7"/>
      <w:bookmarkEnd w:id="8"/>
    </w:p>
    <w:p w14:paraId="4AF0FF40" w14:textId="672F50E9" w:rsidR="009B4A55" w:rsidRPr="00BD4A50" w:rsidRDefault="009B4A55" w:rsidP="00293132">
      <w:pPr>
        <w:pStyle w:val="ALMA2"/>
        <w:outlineLvl w:val="1"/>
        <w:rPr>
          <w:lang w:val="fr-FR"/>
        </w:rPr>
      </w:pPr>
      <w:r w:rsidRPr="00BD4A50">
        <w:rPr>
          <w:lang w:val="fr-FR"/>
        </w:rPr>
        <w:t xml:space="preserve">Schéma </w:t>
      </w:r>
      <w:r w:rsidRPr="00032D46">
        <w:t>d’ensemble</w:t>
      </w:r>
      <w:r w:rsidRPr="00BD4A50">
        <w:rPr>
          <w:lang w:val="fr-FR"/>
        </w:rPr>
        <w:t xml:space="preserve"> des processus Projets</w:t>
      </w:r>
    </w:p>
    <w:p w14:paraId="750F4B61" w14:textId="465147FC" w:rsidR="00855AAF" w:rsidRPr="00BD4A50" w:rsidRDefault="00855AAF" w:rsidP="00855AAF">
      <w:pPr>
        <w:pStyle w:val="ALMA3"/>
        <w:rPr>
          <w:lang w:val="fr-FR"/>
        </w:rPr>
      </w:pPr>
      <w:r w:rsidRPr="00BD4A50">
        <w:rPr>
          <w:lang w:val="fr-FR"/>
        </w:rPr>
        <w:t>Les processus standards ERP qui font partie des ateliers d</w:t>
      </w:r>
      <w:r w:rsidR="67027F1D" w:rsidRPr="00BD4A50">
        <w:rPr>
          <w:lang w:val="fr-FR"/>
        </w:rPr>
        <w:t>'</w:t>
      </w:r>
      <w:r w:rsidRPr="00BD4A50">
        <w:rPr>
          <w:lang w:val="fr-FR"/>
        </w:rPr>
        <w:t>analyse sur la Finance sont :</w:t>
      </w:r>
    </w:p>
    <w:p w14:paraId="0DE84038" w14:textId="635176BB" w:rsidR="57C34CE5" w:rsidRDefault="57C34CE5" w:rsidP="57C34CE5">
      <w:pPr>
        <w:pStyle w:val="ALMA3"/>
        <w:rPr>
          <w:lang w:val="fr-FR"/>
        </w:rPr>
      </w:pPr>
    </w:p>
    <w:p w14:paraId="4C58BDF1" w14:textId="3D16BEDF" w:rsidR="009B4A55" w:rsidRPr="00BD4A50" w:rsidRDefault="008943FB" w:rsidP="009B4A55">
      <w:pPr>
        <w:rPr>
          <w:lang w:val="fr-FR"/>
        </w:rPr>
      </w:pPr>
      <w:r w:rsidRPr="008943FB">
        <w:rPr>
          <w:noProof/>
          <w:lang w:val="fr-FR"/>
        </w:rPr>
        <w:drawing>
          <wp:inline distT="0" distB="0" distL="0" distR="0" wp14:anchorId="2CA53952" wp14:editId="220D30B8">
            <wp:extent cx="5760720" cy="4882515"/>
            <wp:effectExtent l="0" t="0" r="0" b="0"/>
            <wp:docPr id="44986012" name="Image 1" descr="Une image contenant croquis, dessin, diagramm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6012" name="Image 1" descr="Une image contenant croquis, dessin, diagramme, text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9168" w14:textId="4E330BFD" w:rsidR="009B4A55" w:rsidRPr="00BD4A50" w:rsidRDefault="009B4A55" w:rsidP="009B4A55">
      <w:pPr>
        <w:pStyle w:val="ccHeading2"/>
        <w:numPr>
          <w:ilvl w:val="0"/>
          <w:numId w:val="0"/>
        </w:numPr>
        <w:rPr>
          <w:sz w:val="18"/>
          <w:szCs w:val="18"/>
          <w:lang w:eastAsia="en-US"/>
        </w:rPr>
      </w:pPr>
    </w:p>
    <w:p w14:paraId="47417C8B" w14:textId="42A0F3B3" w:rsidR="1AFC3CC3" w:rsidRPr="00BD4A50" w:rsidRDefault="1AFC3CC3" w:rsidP="1AFC3CC3">
      <w:pPr>
        <w:pStyle w:val="ccHeading2"/>
        <w:numPr>
          <w:ilvl w:val="0"/>
          <w:numId w:val="0"/>
        </w:numPr>
        <w:rPr>
          <w:sz w:val="18"/>
          <w:szCs w:val="18"/>
          <w:lang w:eastAsia="en-US"/>
        </w:rPr>
      </w:pPr>
    </w:p>
    <w:p w14:paraId="14556A38" w14:textId="5C733D1F" w:rsidR="1AFC3CC3" w:rsidRPr="00BD4A50" w:rsidRDefault="1AFC3CC3" w:rsidP="1AFC3CC3">
      <w:pPr>
        <w:pStyle w:val="ALMA1"/>
        <w:numPr>
          <w:ilvl w:val="0"/>
          <w:numId w:val="0"/>
        </w:numPr>
        <w:ind w:left="720"/>
        <w:rPr>
          <w:lang w:val="fr-FR"/>
        </w:rPr>
      </w:pPr>
    </w:p>
    <w:p w14:paraId="1DA931AF" w14:textId="737AE751" w:rsidR="1AFC3CC3" w:rsidRPr="00BD4A50" w:rsidRDefault="1AFC3CC3" w:rsidP="1AFC3CC3">
      <w:pPr>
        <w:pStyle w:val="ALMA1"/>
        <w:numPr>
          <w:ilvl w:val="0"/>
          <w:numId w:val="0"/>
        </w:numPr>
        <w:ind w:left="720"/>
        <w:rPr>
          <w:lang w:val="fr-FR"/>
        </w:rPr>
      </w:pPr>
    </w:p>
    <w:p w14:paraId="24E05AB5" w14:textId="77777777" w:rsidR="00CF1B1D" w:rsidRDefault="00CF1B1D" w:rsidP="00CF1B1D">
      <w:pPr>
        <w:pStyle w:val="ALMA1"/>
        <w:numPr>
          <w:ilvl w:val="0"/>
          <w:numId w:val="0"/>
        </w:numPr>
        <w:ind w:left="360" w:hanging="360"/>
        <w:outlineLvl w:val="0"/>
        <w:rPr>
          <w:lang w:val="fr-FR"/>
        </w:rPr>
      </w:pPr>
      <w:bookmarkStart w:id="9" w:name="_Toc40655873"/>
      <w:bookmarkStart w:id="10" w:name="_Toc209609208"/>
      <w:bookmarkStart w:id="11" w:name="_Toc210136559"/>
      <w:bookmarkStart w:id="12" w:name="_Toc210225369"/>
      <w:proofErr w:type="gramStart"/>
      <w:r>
        <w:rPr>
          <w:lang w:val="fr-FR"/>
        </w:rPr>
        <w:t>3 .</w:t>
      </w:r>
      <w:r w:rsidR="00855AAF" w:rsidRPr="00BD4A50">
        <w:rPr>
          <w:lang w:val="fr-FR"/>
        </w:rPr>
        <w:t>Processus</w:t>
      </w:r>
      <w:proofErr w:type="gramEnd"/>
      <w:r w:rsidR="00855AAF" w:rsidRPr="00BD4A50">
        <w:rPr>
          <w:lang w:val="fr-FR"/>
        </w:rPr>
        <w:t xml:space="preserve"> Saisie comptable</w:t>
      </w:r>
      <w:bookmarkEnd w:id="9"/>
      <w:bookmarkEnd w:id="10"/>
      <w:bookmarkEnd w:id="11"/>
      <w:bookmarkEnd w:id="12"/>
    </w:p>
    <w:p w14:paraId="4545A954" w14:textId="09F8B62E" w:rsidR="00855AAF" w:rsidRPr="00CF1B1D" w:rsidRDefault="00CF1B1D" w:rsidP="00CF1B1D">
      <w:pPr>
        <w:pStyle w:val="ALMA1"/>
        <w:numPr>
          <w:ilvl w:val="0"/>
          <w:numId w:val="0"/>
        </w:numPr>
        <w:ind w:left="360" w:hanging="360"/>
        <w:outlineLvl w:val="0"/>
        <w:rPr>
          <w:rStyle w:val="ccHeading2Zchn"/>
          <w:rFonts w:ascii="Segoe UI Black" w:eastAsia="Segoe UI Light" w:hAnsi="Segoe UI Black" w:cs="Segoe UI Light"/>
          <w:bCs w:val="0"/>
          <w:iCs w:val="0"/>
          <w:szCs w:val="32"/>
          <w:lang w:eastAsia="en-US"/>
        </w:rPr>
      </w:pPr>
      <w:r>
        <w:rPr>
          <w:lang w:val="fr-FR"/>
        </w:rPr>
        <w:t xml:space="preserve">3.1.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1C7DDC7A" w14:textId="77777777" w:rsidR="00855AAF" w:rsidRPr="00BD4A50" w:rsidRDefault="00855AAF" w:rsidP="00855AAF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620E3B2C" w14:textId="3C57FE63" w:rsidR="00855AAF" w:rsidRPr="00BD4A50" w:rsidRDefault="00855AAF" w:rsidP="1AFC3CC3">
      <w:pPr>
        <w:pStyle w:val="ALMA3"/>
        <w:rPr>
          <w:lang w:val="fr-FR"/>
        </w:rPr>
      </w:pPr>
      <w:r w:rsidRPr="00BD4A50">
        <w:rPr>
          <w:lang w:val="fr-FR"/>
        </w:rPr>
        <w:t>Les hypothèses qui peuvent avoir un impact sur le projet doivent être indiquées.</w:t>
      </w:r>
    </w:p>
    <w:p w14:paraId="5A3ED37C" w14:textId="77777777" w:rsidR="00855AAF" w:rsidRPr="00BD4A50" w:rsidRDefault="00855AAF" w:rsidP="00293132">
      <w:pPr>
        <w:pStyle w:val="Heading2"/>
        <w:rPr>
          <w:sz w:val="18"/>
          <w:szCs w:val="18"/>
          <w:lang w:val="fr-FR"/>
        </w:rPr>
      </w:pPr>
    </w:p>
    <w:p w14:paraId="0AA441A5" w14:textId="34EC8B76" w:rsidR="00855AAF" w:rsidRPr="00BD4A50" w:rsidRDefault="00CF1B1D" w:rsidP="00CF1B1D">
      <w:pPr>
        <w:pStyle w:val="ALMA2"/>
        <w:numPr>
          <w:ilvl w:val="0"/>
          <w:numId w:val="0"/>
        </w:numPr>
        <w:rPr>
          <w:rStyle w:val="ccHeading2Zchn"/>
          <w:rFonts w:eastAsia="Segoe UI Light"/>
          <w:color w:val="auto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>3.2.</w:t>
      </w:r>
      <w:r w:rsidR="004B469C">
        <w:rPr>
          <w:rStyle w:val="ccHeading2Zchn"/>
          <w:rFonts w:eastAsia="Segoe UI Light"/>
          <w:sz w:val="24"/>
          <w:szCs w:val="24"/>
        </w:rPr>
        <w:t xml:space="preserve">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1.0</w:t>
      </w:r>
    </w:p>
    <w:p w14:paraId="5A77071E" w14:textId="6612D0C0" w:rsidR="00855AAF" w:rsidRPr="00BD4A50" w:rsidRDefault="008C796A" w:rsidP="00855AAF">
      <w:pPr>
        <w:rPr>
          <w:sz w:val="18"/>
          <w:szCs w:val="18"/>
          <w:lang w:val="fr-FR"/>
        </w:rPr>
      </w:pPr>
      <w:r w:rsidRPr="008C796A">
        <w:rPr>
          <w:noProof/>
          <w:sz w:val="18"/>
          <w:szCs w:val="18"/>
          <w:lang w:val="fr-FR"/>
        </w:rPr>
        <w:drawing>
          <wp:inline distT="0" distB="0" distL="0" distR="0" wp14:anchorId="7ADF3DAC" wp14:editId="5DBAE720">
            <wp:extent cx="5760720" cy="6217285"/>
            <wp:effectExtent l="0" t="0" r="0" b="0"/>
            <wp:docPr id="31591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1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86B3" w14:textId="369AE634" w:rsidR="00855AAF" w:rsidRPr="00BD4A50" w:rsidRDefault="00CF1B1D" w:rsidP="00CF1B1D">
      <w:pPr>
        <w:pStyle w:val="ALMA2"/>
        <w:numPr>
          <w:ilvl w:val="0"/>
          <w:numId w:val="0"/>
        </w:numPr>
        <w:outlineLvl w:val="1"/>
        <w:rPr>
          <w:rStyle w:val="ccHeading2Zchn"/>
          <w:rFonts w:eastAsia="Segoe UI Light"/>
          <w:color w:val="auto"/>
          <w:sz w:val="24"/>
          <w:szCs w:val="24"/>
        </w:rPr>
        <w:pPrChange w:id="13" w:author="Dalila Salmoun" w:date="2025-09-30T14:48:00Z" w16du:dateUtc="2025-09-30T12:48:00Z">
          <w:pPr>
            <w:pStyle w:val="ALMA2"/>
          </w:pPr>
        </w:pPrChange>
      </w:pPr>
      <w:r>
        <w:rPr>
          <w:rStyle w:val="ccHeading2Zchn"/>
          <w:rFonts w:eastAsia="Segoe UI Light"/>
          <w:sz w:val="24"/>
          <w:szCs w:val="24"/>
        </w:rPr>
        <w:lastRenderedPageBreak/>
        <w:t xml:space="preserve">3.3.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23B73EC5" w14:textId="6F7E2AB6" w:rsidR="00855AAF" w:rsidRPr="00BD4A50" w:rsidRDefault="00855AAF" w:rsidP="00B47A4C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47EFD8D1" w14:textId="46DFD3D8" w:rsidR="00855AAF" w:rsidRPr="00BD4A50" w:rsidRDefault="00CF1B1D" w:rsidP="00CF1B1D">
      <w:pPr>
        <w:pStyle w:val="ALMA2"/>
        <w:numPr>
          <w:ilvl w:val="0"/>
          <w:numId w:val="0"/>
        </w:numPr>
        <w:outlineLvl w:val="1"/>
        <w:rPr>
          <w:rStyle w:val="ccHeading2Zchn"/>
          <w:rFonts w:eastAsia="Segoe UI Light"/>
          <w:color w:val="auto"/>
          <w:sz w:val="24"/>
          <w:szCs w:val="24"/>
        </w:rPr>
        <w:pPrChange w:id="14" w:author="Dalila Salmoun" w:date="2025-09-30T14:48:00Z" w16du:dateUtc="2025-09-30T12:48:00Z">
          <w:pPr>
            <w:pStyle w:val="ALMA2"/>
          </w:pPr>
        </w:pPrChange>
      </w:pPr>
      <w:bookmarkStart w:id="15" w:name="_Toc38959833"/>
      <w:bookmarkStart w:id="16" w:name="_Toc38960779"/>
      <w:r>
        <w:rPr>
          <w:rStyle w:val="ccHeading2Zchn"/>
          <w:rFonts w:eastAsia="Segoe UI Light"/>
          <w:sz w:val="24"/>
          <w:szCs w:val="24"/>
        </w:rPr>
        <w:t xml:space="preserve">3.4.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</w:t>
      </w:r>
      <w:bookmarkEnd w:id="15"/>
      <w:bookmarkEnd w:id="16"/>
      <w:r w:rsidR="00855AAF" w:rsidRPr="00BD4A50">
        <w:rPr>
          <w:rStyle w:val="ccHeading2Zchn"/>
          <w:rFonts w:eastAsia="Segoe UI Light"/>
          <w:sz w:val="24"/>
          <w:szCs w:val="24"/>
        </w:rPr>
        <w:t>ques</w:t>
      </w:r>
    </w:p>
    <w:p w14:paraId="1D38B3FA" w14:textId="376F6F4E" w:rsidR="00293132" w:rsidRPr="00BD4A50" w:rsidRDefault="00855AAF" w:rsidP="00B47A4C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42BF2611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8B09E5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3FEFF5E6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73B95490" w14:textId="3BEA8C54" w:rsidR="00855AAF" w:rsidRPr="00BD4A50" w:rsidRDefault="00CF1B1D" w:rsidP="00CF1B1D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3.5.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27EE1A9D" w14:textId="77777777" w:rsidR="00855AAF" w:rsidRPr="00BD4A50" w:rsidRDefault="00855AAF" w:rsidP="00B47A4C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ainsi que le nombre de documents par période (jour, semaine, mois ou années).</w:t>
      </w:r>
    </w:p>
    <w:p w14:paraId="6611B552" w14:textId="2376B158" w:rsidR="00855AAF" w:rsidRPr="00BD4A50" w:rsidRDefault="00855AAF" w:rsidP="1AFC3CC3">
      <w:pPr>
        <w:rPr>
          <w:sz w:val="18"/>
          <w:szCs w:val="18"/>
          <w:lang w:val="fr-FR"/>
        </w:rPr>
      </w:pPr>
    </w:p>
    <w:p w14:paraId="506605E5" w14:textId="0BA12215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bookmarkStart w:id="17" w:name="_Toc38958517"/>
      <w:bookmarkStart w:id="18" w:name="_Toc38959835"/>
      <w:bookmarkStart w:id="19" w:name="_Toc38960781"/>
      <w:r>
        <w:rPr>
          <w:rStyle w:val="ccHeading2Zchn"/>
          <w:rFonts w:eastAsia="Segoe UI Light"/>
          <w:sz w:val="24"/>
          <w:szCs w:val="24"/>
        </w:rPr>
        <w:t xml:space="preserve">3.6. </w:t>
      </w:r>
      <w:r w:rsidR="00293132" w:rsidRPr="109C3CB5">
        <w:rPr>
          <w:rStyle w:val="ccHeading2Zchn"/>
          <w:rFonts w:eastAsia="Segoe UI Light"/>
          <w:sz w:val="24"/>
          <w:szCs w:val="24"/>
        </w:rPr>
        <w:t>Écarts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critiques et interfaces </w:t>
      </w:r>
      <w:bookmarkEnd w:id="17"/>
      <w:bookmarkEnd w:id="18"/>
      <w:bookmarkEnd w:id="19"/>
    </w:p>
    <w:p w14:paraId="74FD0CBD" w14:textId="35B81F99" w:rsidR="00855AAF" w:rsidRPr="00BD4A50" w:rsidRDefault="00855AAF" w:rsidP="00B47A4C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274FFCCB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2ADE93BD" w14:textId="46C163F7" w:rsidR="00855AAF" w:rsidRPr="00BD4A50" w:rsidRDefault="00855AAF" w:rsidP="00B47A4C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4F10EAE7" w14:textId="77777777" w:rsidR="00B47A4C" w:rsidRPr="00BD4A50" w:rsidRDefault="00B47A4C" w:rsidP="00B47A4C">
      <w:pPr>
        <w:pStyle w:val="ALMA3"/>
        <w:rPr>
          <w:lang w:val="fr-FR"/>
        </w:rPr>
      </w:pPr>
    </w:p>
    <w:p w14:paraId="57B90B31" w14:textId="656B23DE" w:rsidR="1AFC3CC3" w:rsidRPr="00BD4A50" w:rsidRDefault="1AFC3CC3" w:rsidP="1AFC3CC3">
      <w:pPr>
        <w:pStyle w:val="ALMA3"/>
        <w:rPr>
          <w:lang w:val="fr-FR"/>
        </w:rPr>
      </w:pPr>
    </w:p>
    <w:p w14:paraId="2FDF3BD9" w14:textId="3D3202AD" w:rsidR="00B47A4C" w:rsidRPr="00BD4A50" w:rsidRDefault="00CF1B1D" w:rsidP="00CF1B1D">
      <w:pPr>
        <w:pStyle w:val="ALMA1"/>
        <w:numPr>
          <w:ilvl w:val="0"/>
          <w:numId w:val="0"/>
        </w:numPr>
        <w:outlineLvl w:val="0"/>
        <w:rPr>
          <w:lang w:val="fr-FR"/>
        </w:rPr>
        <w:pPrChange w:id="20" w:author="Dalila Salmoun" w:date="2025-09-30T14:48:00Z" w16du:dateUtc="2025-09-30T12:48:00Z">
          <w:pPr>
            <w:pStyle w:val="ALMA1"/>
          </w:pPr>
        </w:pPrChange>
      </w:pPr>
      <w:bookmarkStart w:id="21" w:name="_Toc209609209"/>
      <w:bookmarkStart w:id="22" w:name="_Toc210136560"/>
      <w:bookmarkStart w:id="23" w:name="_Toc210225370"/>
      <w:r>
        <w:t xml:space="preserve">4. </w:t>
      </w:r>
      <w:r w:rsidR="00B47A4C" w:rsidRPr="00032D46">
        <w:t>Comptabilité</w:t>
      </w:r>
      <w:r w:rsidR="00B47A4C" w:rsidRPr="00BD4A50">
        <w:rPr>
          <w:lang w:val="fr-FR"/>
        </w:rPr>
        <w:t xml:space="preserve"> fournisseur : facturation à partir de la commande achat</w:t>
      </w:r>
      <w:bookmarkEnd w:id="21"/>
      <w:bookmarkEnd w:id="22"/>
      <w:bookmarkEnd w:id="23"/>
    </w:p>
    <w:p w14:paraId="3E1924D8" w14:textId="0DB59B28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color w:val="auto"/>
          <w:sz w:val="24"/>
          <w:szCs w:val="24"/>
        </w:rPr>
        <w:pPrChange w:id="24" w:author="Dalila Salmoun" w:date="2025-09-30T14:40:00Z" w16du:dateUtc="2025-09-30T12:40:00Z">
          <w:pPr>
            <w:pStyle w:val="ALMA2"/>
          </w:pPr>
        </w:pPrChange>
      </w:pPr>
      <w:r>
        <w:rPr>
          <w:rStyle w:val="ccHeading2Zchn"/>
          <w:rFonts w:eastAsia="Segoe UI Light"/>
          <w:sz w:val="24"/>
          <w:szCs w:val="24"/>
        </w:rPr>
        <w:t xml:space="preserve">4.1. 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Contexte et </w:t>
      </w:r>
      <w:r w:rsidR="00855AAF" w:rsidRPr="00BD4A50">
        <w:rPr>
          <w:rStyle w:val="ccHeading2Zchn"/>
          <w:rFonts w:eastAsia="Segoe UI Light" w:cs="Segoe UI Semibold"/>
          <w:sz w:val="24"/>
          <w:szCs w:val="24"/>
          <w:lang w:eastAsia="fr-FR"/>
        </w:rPr>
        <w:t>Hypothèses</w:t>
      </w:r>
    </w:p>
    <w:p w14:paraId="65A74E67" w14:textId="77777777" w:rsidR="00855AAF" w:rsidRPr="00BD4A50" w:rsidRDefault="00855AAF" w:rsidP="00B47A4C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5E77C0C0" w14:textId="3DC810F1" w:rsidR="00855AAF" w:rsidRPr="00BD4A50" w:rsidRDefault="00855AAF" w:rsidP="00B47A4C">
      <w:pPr>
        <w:pStyle w:val="ALMA3"/>
        <w:rPr>
          <w:lang w:val="fr-FR"/>
        </w:rPr>
      </w:pPr>
      <w:r w:rsidRPr="00BD4A50">
        <w:rPr>
          <w:lang w:val="fr-FR"/>
        </w:rPr>
        <w:t>Les hypothèses qui peuvent avoir un impact sur le projet doivent être indiquées.</w:t>
      </w:r>
    </w:p>
    <w:p w14:paraId="332A5ED7" w14:textId="1EAA9107" w:rsidR="00855AAF" w:rsidRPr="00BD4A50" w:rsidRDefault="00855AAF" w:rsidP="1AFC3CC3">
      <w:pPr>
        <w:rPr>
          <w:lang w:val="fr-FR"/>
        </w:rPr>
      </w:pPr>
    </w:p>
    <w:p w14:paraId="307860B9" w14:textId="77777777" w:rsidR="0098407E" w:rsidRDefault="0098407E" w:rsidP="1AFC3CC3">
      <w:pPr>
        <w:rPr>
          <w:lang w:val="fr-FR"/>
        </w:rPr>
      </w:pPr>
    </w:p>
    <w:p w14:paraId="0BD0873C" w14:textId="77777777" w:rsidR="0098407E" w:rsidRDefault="0098407E" w:rsidP="1AFC3CC3">
      <w:pPr>
        <w:rPr>
          <w:lang w:val="fr-FR"/>
        </w:rPr>
      </w:pPr>
    </w:p>
    <w:p w14:paraId="1C928764" w14:textId="77777777" w:rsidR="0098407E" w:rsidRDefault="0098407E" w:rsidP="1AFC3CC3">
      <w:pPr>
        <w:rPr>
          <w:lang w:val="fr-FR"/>
        </w:rPr>
      </w:pPr>
    </w:p>
    <w:p w14:paraId="6707D5B4" w14:textId="77777777" w:rsidR="0098407E" w:rsidRDefault="0098407E" w:rsidP="1AFC3CC3">
      <w:pPr>
        <w:rPr>
          <w:lang w:val="fr-FR"/>
        </w:rPr>
      </w:pPr>
    </w:p>
    <w:p w14:paraId="7C4ED5B2" w14:textId="77777777" w:rsidR="0098407E" w:rsidRDefault="0098407E" w:rsidP="1AFC3CC3">
      <w:pPr>
        <w:rPr>
          <w:lang w:val="fr-FR"/>
        </w:rPr>
      </w:pPr>
    </w:p>
    <w:p w14:paraId="11A80D75" w14:textId="77777777" w:rsidR="0098407E" w:rsidRDefault="0098407E" w:rsidP="1AFC3CC3">
      <w:pPr>
        <w:rPr>
          <w:lang w:val="fr-FR"/>
        </w:rPr>
      </w:pPr>
    </w:p>
    <w:p w14:paraId="1397D191" w14:textId="77777777" w:rsidR="0098407E" w:rsidRDefault="0098407E" w:rsidP="1AFC3CC3">
      <w:pPr>
        <w:rPr>
          <w:lang w:val="fr-FR"/>
        </w:rPr>
      </w:pPr>
    </w:p>
    <w:p w14:paraId="78EA3E87" w14:textId="77777777" w:rsidR="0098407E" w:rsidRDefault="0098407E" w:rsidP="1AFC3CC3">
      <w:pPr>
        <w:rPr>
          <w:lang w:val="fr-FR"/>
        </w:rPr>
      </w:pPr>
    </w:p>
    <w:p w14:paraId="04F7B285" w14:textId="77777777" w:rsidR="0098407E" w:rsidRDefault="0098407E" w:rsidP="1AFC3CC3">
      <w:pPr>
        <w:rPr>
          <w:lang w:val="fr-FR"/>
        </w:rPr>
      </w:pPr>
    </w:p>
    <w:p w14:paraId="5FF8E61E" w14:textId="77777777" w:rsidR="0098407E" w:rsidRDefault="0098407E" w:rsidP="1AFC3CC3">
      <w:pPr>
        <w:rPr>
          <w:lang w:val="fr-FR"/>
        </w:rPr>
      </w:pPr>
    </w:p>
    <w:p w14:paraId="3A02CF5C" w14:textId="77777777" w:rsidR="0098407E" w:rsidRDefault="0098407E" w:rsidP="1AFC3CC3">
      <w:pPr>
        <w:rPr>
          <w:lang w:val="fr-FR"/>
        </w:rPr>
      </w:pPr>
    </w:p>
    <w:p w14:paraId="753799F4" w14:textId="77777777" w:rsidR="0098407E" w:rsidRDefault="0098407E" w:rsidP="1AFC3CC3">
      <w:pPr>
        <w:rPr>
          <w:lang w:val="fr-FR"/>
        </w:rPr>
      </w:pPr>
    </w:p>
    <w:p w14:paraId="106A60D4" w14:textId="77777777" w:rsidR="0098407E" w:rsidRDefault="0098407E" w:rsidP="1AFC3CC3">
      <w:pPr>
        <w:rPr>
          <w:lang w:val="fr-FR"/>
        </w:rPr>
      </w:pPr>
    </w:p>
    <w:p w14:paraId="2242D704" w14:textId="77777777" w:rsidR="0098407E" w:rsidRDefault="0098407E" w:rsidP="1AFC3CC3">
      <w:pPr>
        <w:rPr>
          <w:lang w:val="fr-FR"/>
        </w:rPr>
      </w:pPr>
    </w:p>
    <w:p w14:paraId="1099E61A" w14:textId="77777777" w:rsidR="0098407E" w:rsidRDefault="0098407E" w:rsidP="1AFC3CC3">
      <w:pPr>
        <w:rPr>
          <w:lang w:val="fr-FR"/>
        </w:rPr>
      </w:pPr>
    </w:p>
    <w:p w14:paraId="2928B4DF" w14:textId="77777777" w:rsidR="0098407E" w:rsidRDefault="0098407E" w:rsidP="1AFC3CC3">
      <w:pPr>
        <w:rPr>
          <w:lang w:val="fr-FR"/>
        </w:rPr>
      </w:pPr>
    </w:p>
    <w:p w14:paraId="02580B99" w14:textId="77777777" w:rsidR="0098407E" w:rsidRDefault="0098407E" w:rsidP="1AFC3CC3">
      <w:pPr>
        <w:rPr>
          <w:lang w:val="fr-FR"/>
        </w:rPr>
      </w:pPr>
    </w:p>
    <w:p w14:paraId="4AB38D51" w14:textId="77777777" w:rsidR="0098407E" w:rsidRDefault="0098407E" w:rsidP="1AFC3CC3">
      <w:pPr>
        <w:rPr>
          <w:lang w:val="fr-FR"/>
        </w:rPr>
      </w:pPr>
    </w:p>
    <w:p w14:paraId="11D3E3FA" w14:textId="77777777" w:rsidR="0098407E" w:rsidRDefault="0098407E" w:rsidP="1AFC3CC3">
      <w:pPr>
        <w:rPr>
          <w:lang w:val="fr-FR"/>
        </w:rPr>
      </w:pPr>
    </w:p>
    <w:p w14:paraId="3D0569CD" w14:textId="77777777" w:rsidR="0098407E" w:rsidRDefault="0098407E" w:rsidP="1AFC3CC3">
      <w:pPr>
        <w:rPr>
          <w:lang w:val="fr-FR"/>
        </w:rPr>
      </w:pPr>
    </w:p>
    <w:p w14:paraId="3276D18D" w14:textId="77777777" w:rsidR="0098407E" w:rsidRPr="00BD4A50" w:rsidRDefault="0098407E" w:rsidP="1AFC3CC3">
      <w:pPr>
        <w:rPr>
          <w:lang w:val="fr-FR"/>
        </w:rPr>
      </w:pPr>
    </w:p>
    <w:p w14:paraId="7B8536D1" w14:textId="2E4D7584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color w:val="auto"/>
          <w:sz w:val="24"/>
          <w:szCs w:val="24"/>
        </w:rPr>
        <w:pPrChange w:id="25" w:author="Dalila Salmoun" w:date="2025-09-30T14:41:00Z" w16du:dateUtc="2025-09-30T12:41:00Z">
          <w:pPr>
            <w:pStyle w:val="ALMA2"/>
          </w:pPr>
        </w:pPrChange>
      </w:pPr>
      <w:r>
        <w:rPr>
          <w:rStyle w:val="ccHeading2Zchn"/>
          <w:rFonts w:eastAsia="Segoe UI Light"/>
          <w:sz w:val="24"/>
          <w:szCs w:val="24"/>
        </w:rPr>
        <w:t xml:space="preserve">4.2.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2.0</w:t>
      </w:r>
    </w:p>
    <w:p w14:paraId="4094F287" w14:textId="4D225E0B" w:rsidR="00855AAF" w:rsidRPr="00BD4A50" w:rsidRDefault="00803F5E" w:rsidP="00855AAF">
      <w:pPr>
        <w:rPr>
          <w:lang w:val="fr-FR"/>
        </w:rPr>
      </w:pPr>
      <w:r w:rsidRPr="00803F5E">
        <w:rPr>
          <w:noProof/>
          <w:lang w:val="fr-FR"/>
        </w:rPr>
        <w:drawing>
          <wp:inline distT="0" distB="0" distL="0" distR="0" wp14:anchorId="41071A65" wp14:editId="2E3F4AB9">
            <wp:extent cx="5760720" cy="5198110"/>
            <wp:effectExtent l="0" t="0" r="0" b="2540"/>
            <wp:docPr id="1613773418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73418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6CF6" w14:textId="70D81155" w:rsidR="1AFC3CC3" w:rsidRPr="00BD4A50" w:rsidRDefault="1AFC3CC3" w:rsidP="1AFC3CC3">
      <w:pPr>
        <w:pStyle w:val="ALMA2"/>
        <w:numPr>
          <w:ilvl w:val="0"/>
          <w:numId w:val="0"/>
        </w:numPr>
        <w:ind w:left="720"/>
        <w:rPr>
          <w:rStyle w:val="ccHeading2Zchn"/>
          <w:rFonts w:eastAsia="Segoe UI Light"/>
          <w:sz w:val="24"/>
          <w:szCs w:val="24"/>
        </w:rPr>
      </w:pPr>
    </w:p>
    <w:p w14:paraId="2D28EF99" w14:textId="3A4B5623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4.3.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46107C18" w14:textId="027DCE52" w:rsidR="00B47A4C" w:rsidRPr="00BD4A50" w:rsidRDefault="00855AAF" w:rsidP="1AFC3CC3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1215162E" w14:textId="77777777" w:rsidR="00B47A4C" w:rsidRPr="00BD4A50" w:rsidRDefault="00B47A4C" w:rsidP="00855AAF">
      <w:pPr>
        <w:rPr>
          <w:sz w:val="18"/>
          <w:szCs w:val="18"/>
          <w:lang w:val="fr-FR"/>
        </w:rPr>
      </w:pPr>
    </w:p>
    <w:p w14:paraId="4A90DCA6" w14:textId="308E1E3C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4.4.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359C9351" w14:textId="5C355D95" w:rsidR="00855AAF" w:rsidRPr="00BD4A50" w:rsidRDefault="00855AAF" w:rsidP="1AFC3CC3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547A75EF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proofErr w:type="gramStart"/>
      <w:r w:rsidRPr="00BD4A50">
        <w:rPr>
          <w:lang w:val="fr-FR"/>
        </w:rPr>
        <w:t>métier attendus</w:t>
      </w:r>
      <w:proofErr w:type="gramEnd"/>
      <w:r w:rsidRPr="00BD4A50">
        <w:rPr>
          <w:lang w:val="fr-FR"/>
        </w:rPr>
        <w:t>.</w:t>
      </w:r>
    </w:p>
    <w:p w14:paraId="1914818D" w14:textId="1E79920E" w:rsidR="1AFC3CC3" w:rsidRPr="00BD4A50" w:rsidRDefault="1AFC3CC3" w:rsidP="1AFC3CC3">
      <w:pPr>
        <w:pStyle w:val="ALMA3"/>
        <w:rPr>
          <w:lang w:val="fr-FR"/>
        </w:rPr>
      </w:pPr>
    </w:p>
    <w:p w14:paraId="52CC6CCE" w14:textId="1BEB1CB6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4.5.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077707A3" w14:textId="77777777" w:rsidR="00855AAF" w:rsidRPr="00BD4A50" w:rsidRDefault="00855AAF" w:rsidP="00B47A4C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2A775B15" w14:textId="77777777" w:rsidR="00293132" w:rsidRPr="00BD4A50" w:rsidRDefault="00293132" w:rsidP="00B47A4C">
      <w:pPr>
        <w:pStyle w:val="ALMA3"/>
        <w:rPr>
          <w:lang w:val="fr-FR"/>
        </w:rPr>
      </w:pPr>
    </w:p>
    <w:p w14:paraId="7C6CA1CC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6E88080B" w14:textId="4C84D723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4.6. 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Ecarts critiques et interfaces </w:t>
      </w:r>
    </w:p>
    <w:p w14:paraId="73A96E6D" w14:textId="3EDDF64A" w:rsidR="00855AAF" w:rsidRPr="00BD4A50" w:rsidRDefault="00855AAF" w:rsidP="00B47A4C">
      <w:pPr>
        <w:pStyle w:val="ALMA3"/>
        <w:rPr>
          <w:lang w:val="fr-FR"/>
        </w:rPr>
      </w:pPr>
      <w:r w:rsidRPr="00BD4A50">
        <w:rPr>
          <w:lang w:val="fr-FR"/>
        </w:rPr>
        <w:lastRenderedPageBreak/>
        <w:t>Indiquer les écarts critiques et interfaces identifiés durant ces ateliers d</w:t>
      </w:r>
      <w:r w:rsidR="2D42B6EF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45FE431C" w14:textId="44FB81B9" w:rsidR="00855AAF" w:rsidRPr="00BD4A50" w:rsidRDefault="00855AAF" w:rsidP="00B47A4C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200CFEE0" w14:textId="5B0EF510" w:rsidR="1AFC3CC3" w:rsidRPr="00BD4A50" w:rsidRDefault="1AFC3CC3" w:rsidP="1AFC3CC3">
      <w:pPr>
        <w:pStyle w:val="ALMA3"/>
        <w:rPr>
          <w:lang w:val="fr-FR"/>
        </w:rPr>
      </w:pPr>
    </w:p>
    <w:p w14:paraId="46615839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1C987805" w14:textId="6DDE847B" w:rsidR="00B47A4C" w:rsidRPr="00BD4A50" w:rsidRDefault="00CF1B1D" w:rsidP="00CF1B1D">
      <w:pPr>
        <w:pStyle w:val="ALMA1"/>
        <w:numPr>
          <w:ilvl w:val="0"/>
          <w:numId w:val="0"/>
        </w:numPr>
        <w:outlineLvl w:val="0"/>
        <w:rPr>
          <w:color w:val="397B8B"/>
          <w:szCs w:val="28"/>
          <w:lang w:val="fr-FR"/>
        </w:rPr>
        <w:pPrChange w:id="26" w:author="Dalila Salmoun" w:date="2025-09-30T14:55:00Z" w16du:dateUtc="2025-09-30T12:55:00Z">
          <w:pPr>
            <w:pStyle w:val="ALMA1"/>
          </w:pPr>
        </w:pPrChange>
      </w:pPr>
      <w:bookmarkStart w:id="27" w:name="_Toc210136561"/>
      <w:bookmarkStart w:id="28" w:name="_Toc210225371"/>
      <w:r>
        <w:t xml:space="preserve">5. </w:t>
      </w:r>
      <w:r w:rsidR="00B47A4C" w:rsidRPr="00B953E4">
        <w:rPr>
          <w:rPrChange w:id="29" w:author="Dalila Salmoun" w:date="2025-09-30T14:54:00Z" w16du:dateUtc="2025-09-30T12:54:00Z">
            <w:rPr>
              <w:lang w:val="fr-FR"/>
            </w:rPr>
          </w:rPrChange>
        </w:rPr>
        <w:t>Comptabilité</w:t>
      </w:r>
      <w:r w:rsidR="00B47A4C" w:rsidRPr="00BD4A50">
        <w:rPr>
          <w:lang w:val="fr-FR"/>
        </w:rPr>
        <w:t xml:space="preserve"> fournisseur : facturation à partir de la </w:t>
      </w:r>
      <w:r w:rsidR="000B1F3C">
        <w:rPr>
          <w:lang w:val="fr-FR"/>
        </w:rPr>
        <w:t>facture</w:t>
      </w:r>
      <w:r w:rsidR="000B1F3C" w:rsidRPr="00BD4A50">
        <w:rPr>
          <w:lang w:val="fr-FR"/>
        </w:rPr>
        <w:t xml:space="preserve"> </w:t>
      </w:r>
      <w:r w:rsidR="00B47A4C" w:rsidRPr="00BD4A50">
        <w:rPr>
          <w:color w:val="397B8B"/>
          <w:szCs w:val="28"/>
          <w:lang w:val="fr-FR"/>
        </w:rPr>
        <w:t>achat</w:t>
      </w:r>
      <w:bookmarkEnd w:id="27"/>
      <w:bookmarkEnd w:id="28"/>
    </w:p>
    <w:p w14:paraId="6505F0F9" w14:textId="6DA686B6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>5.1.</w:t>
      </w:r>
      <w:r w:rsidR="00A94BED" w:rsidRPr="00BD4A50">
        <w:rPr>
          <w:rStyle w:val="ccHeading2Zchn"/>
          <w:rFonts w:eastAsia="Segoe UI Light"/>
          <w:sz w:val="24"/>
          <w:szCs w:val="24"/>
        </w:rPr>
        <w:t xml:space="preserve">        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2FFA6576" w14:textId="77777777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34133403" w14:textId="332535DE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 xml:space="preserve">Les </w:t>
      </w:r>
      <w:r w:rsidR="00A94BED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5FBF3041" w14:textId="77777777" w:rsidR="00855AAF" w:rsidRPr="00BD4A50" w:rsidRDefault="00855AAF" w:rsidP="1AFC3CC3">
      <w:pPr>
        <w:rPr>
          <w:sz w:val="24"/>
          <w:szCs w:val="24"/>
          <w:lang w:val="fr-FR"/>
        </w:rPr>
      </w:pPr>
    </w:p>
    <w:p w14:paraId="44AB0D4C" w14:textId="07C33CCA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5.2.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2.1</w:t>
      </w:r>
    </w:p>
    <w:p w14:paraId="7129F4B9" w14:textId="1F640E3F" w:rsidR="00855AAF" w:rsidRPr="00BD4A50" w:rsidRDefault="004D6AC3" w:rsidP="00855AAF">
      <w:pPr>
        <w:rPr>
          <w:lang w:val="fr-FR"/>
        </w:rPr>
      </w:pPr>
      <w:r w:rsidRPr="004D6AC3">
        <w:rPr>
          <w:noProof/>
          <w:lang w:val="fr-FR"/>
        </w:rPr>
        <w:drawing>
          <wp:inline distT="0" distB="0" distL="0" distR="0" wp14:anchorId="5B04B115" wp14:editId="5C834048">
            <wp:extent cx="5760720" cy="5859780"/>
            <wp:effectExtent l="0" t="0" r="0" b="7620"/>
            <wp:docPr id="1026110101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0101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477B" w14:textId="77777777" w:rsidR="0098407E" w:rsidRDefault="0098407E" w:rsidP="0098407E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rFonts w:eastAsia="Segoe UI Light"/>
          <w:sz w:val="24"/>
          <w:szCs w:val="24"/>
        </w:rPr>
      </w:pPr>
    </w:p>
    <w:p w14:paraId="4F64CC51" w14:textId="77777777" w:rsidR="0098407E" w:rsidRDefault="0098407E" w:rsidP="0098407E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rFonts w:eastAsia="Segoe UI Light"/>
          <w:sz w:val="24"/>
          <w:szCs w:val="24"/>
        </w:rPr>
      </w:pPr>
    </w:p>
    <w:p w14:paraId="719E4E6C" w14:textId="48FC0FAC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5.3.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613370C1" w14:textId="77777777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0D798F22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0B74B7DD" w14:textId="769A50DC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5.4.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17BE48B8" w14:textId="05E84381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00A94BED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A94BED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79F86D7E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4A8D72E2" w14:textId="45152577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5.5.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7F0A46AC" w14:textId="3CF14A15" w:rsidR="1AFC3CC3" w:rsidRPr="00BD4A50" w:rsidRDefault="00855AAF" w:rsidP="1AFC3CC3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6F88E0D7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71268679" w14:textId="46D58BD5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5.6. 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Ecarts critiques et interfaces </w:t>
      </w:r>
    </w:p>
    <w:p w14:paraId="6E01BF39" w14:textId="38411F68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29DDB898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50BDA3BC" w14:textId="178CD43D" w:rsidR="00A94BED" w:rsidRPr="00BD4A50" w:rsidRDefault="00855AAF" w:rsidP="1AFC3CC3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33F1AB98" w14:textId="7E8D427A" w:rsidR="1AFC3CC3" w:rsidRPr="00BD4A50" w:rsidRDefault="1AFC3CC3" w:rsidP="1AFC3CC3">
      <w:pPr>
        <w:pStyle w:val="ALMA3"/>
        <w:rPr>
          <w:lang w:val="fr-FR"/>
        </w:rPr>
      </w:pPr>
    </w:p>
    <w:p w14:paraId="167A8977" w14:textId="77777777" w:rsidR="00A94BED" w:rsidRPr="00BD4A50" w:rsidRDefault="00A94BED" w:rsidP="00855AAF">
      <w:pPr>
        <w:rPr>
          <w:sz w:val="18"/>
          <w:szCs w:val="18"/>
          <w:lang w:val="fr-FR"/>
        </w:rPr>
      </w:pPr>
    </w:p>
    <w:p w14:paraId="54310EC0" w14:textId="6AB6244B" w:rsidR="00A94BED" w:rsidRPr="00BD4A50" w:rsidRDefault="00CF1B1D" w:rsidP="00CF1B1D">
      <w:pPr>
        <w:pStyle w:val="ALMA1"/>
        <w:numPr>
          <w:ilvl w:val="0"/>
          <w:numId w:val="0"/>
        </w:numPr>
        <w:outlineLvl w:val="0"/>
        <w:rPr>
          <w:color w:val="397B8B"/>
          <w:szCs w:val="28"/>
          <w:lang w:val="fr-FR"/>
        </w:rPr>
      </w:pPr>
      <w:bookmarkStart w:id="30" w:name="_Toc210225372"/>
      <w:r>
        <w:rPr>
          <w:lang w:val="fr-FR"/>
        </w:rPr>
        <w:t xml:space="preserve">6. </w:t>
      </w:r>
      <w:r w:rsidR="00A94BED" w:rsidRPr="00BD4A50">
        <w:rPr>
          <w:lang w:val="fr-FR"/>
        </w:rPr>
        <w:t>Comptabilité fournisseur : paiement d’une facture achat</w:t>
      </w:r>
      <w:bookmarkEnd w:id="30"/>
    </w:p>
    <w:p w14:paraId="33C457DF" w14:textId="7EDEC0D3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6.1.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0E6BDDAE" w14:textId="77777777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5B24239E" w14:textId="7E5E99EA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 xml:space="preserve">Les </w:t>
      </w:r>
      <w:r w:rsidR="26BD03CA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431A8F69" w14:textId="39605EB0" w:rsidR="1AFC3CC3" w:rsidRPr="00BD4A50" w:rsidRDefault="1AFC3CC3" w:rsidP="1AFC3CC3">
      <w:pPr>
        <w:rPr>
          <w:sz w:val="18"/>
          <w:szCs w:val="18"/>
          <w:lang w:val="fr-FR"/>
        </w:rPr>
      </w:pPr>
    </w:p>
    <w:p w14:paraId="37C4DB03" w14:textId="77777777" w:rsidR="0098407E" w:rsidRDefault="0098407E" w:rsidP="1AFC3CC3">
      <w:pPr>
        <w:rPr>
          <w:sz w:val="18"/>
          <w:szCs w:val="18"/>
          <w:lang w:val="fr-FR"/>
        </w:rPr>
      </w:pPr>
    </w:p>
    <w:p w14:paraId="69D18A8F" w14:textId="77777777" w:rsidR="0098407E" w:rsidRDefault="0098407E" w:rsidP="1AFC3CC3">
      <w:pPr>
        <w:rPr>
          <w:sz w:val="18"/>
          <w:szCs w:val="18"/>
          <w:lang w:val="fr-FR"/>
        </w:rPr>
      </w:pPr>
    </w:p>
    <w:p w14:paraId="4C1755FA" w14:textId="77777777" w:rsidR="0098407E" w:rsidRDefault="0098407E" w:rsidP="1AFC3CC3">
      <w:pPr>
        <w:rPr>
          <w:sz w:val="18"/>
          <w:szCs w:val="18"/>
          <w:lang w:val="fr-FR"/>
        </w:rPr>
      </w:pPr>
    </w:p>
    <w:p w14:paraId="5706D613" w14:textId="77777777" w:rsidR="0098407E" w:rsidRDefault="0098407E" w:rsidP="1AFC3CC3">
      <w:pPr>
        <w:rPr>
          <w:sz w:val="18"/>
          <w:szCs w:val="18"/>
          <w:lang w:val="fr-FR"/>
        </w:rPr>
      </w:pPr>
    </w:p>
    <w:p w14:paraId="5079859D" w14:textId="77777777" w:rsidR="0098407E" w:rsidRDefault="0098407E" w:rsidP="1AFC3CC3">
      <w:pPr>
        <w:rPr>
          <w:sz w:val="18"/>
          <w:szCs w:val="18"/>
          <w:lang w:val="fr-FR"/>
        </w:rPr>
      </w:pPr>
    </w:p>
    <w:p w14:paraId="01FFF05E" w14:textId="77777777" w:rsidR="0098407E" w:rsidRDefault="0098407E" w:rsidP="1AFC3CC3">
      <w:pPr>
        <w:rPr>
          <w:sz w:val="18"/>
          <w:szCs w:val="18"/>
          <w:lang w:val="fr-FR"/>
        </w:rPr>
      </w:pPr>
    </w:p>
    <w:p w14:paraId="01F376A9" w14:textId="77777777" w:rsidR="0098407E" w:rsidRDefault="0098407E" w:rsidP="1AFC3CC3">
      <w:pPr>
        <w:rPr>
          <w:sz w:val="18"/>
          <w:szCs w:val="18"/>
          <w:lang w:val="fr-FR"/>
        </w:rPr>
      </w:pPr>
    </w:p>
    <w:p w14:paraId="6BACA1C1" w14:textId="77777777" w:rsidR="0098407E" w:rsidRDefault="0098407E" w:rsidP="1AFC3CC3">
      <w:pPr>
        <w:rPr>
          <w:sz w:val="18"/>
          <w:szCs w:val="18"/>
          <w:lang w:val="fr-FR"/>
        </w:rPr>
      </w:pPr>
    </w:p>
    <w:p w14:paraId="4D6A29B1" w14:textId="77777777" w:rsidR="0098407E" w:rsidRDefault="0098407E" w:rsidP="1AFC3CC3">
      <w:pPr>
        <w:rPr>
          <w:sz w:val="18"/>
          <w:szCs w:val="18"/>
          <w:lang w:val="fr-FR"/>
        </w:rPr>
      </w:pPr>
    </w:p>
    <w:p w14:paraId="109863BE" w14:textId="77777777" w:rsidR="0098407E" w:rsidRDefault="0098407E" w:rsidP="1AFC3CC3">
      <w:pPr>
        <w:rPr>
          <w:sz w:val="18"/>
          <w:szCs w:val="18"/>
          <w:lang w:val="fr-FR"/>
        </w:rPr>
      </w:pPr>
    </w:p>
    <w:p w14:paraId="7F254B75" w14:textId="77777777" w:rsidR="0098407E" w:rsidRDefault="0098407E" w:rsidP="1AFC3CC3">
      <w:pPr>
        <w:rPr>
          <w:sz w:val="18"/>
          <w:szCs w:val="18"/>
          <w:lang w:val="fr-FR"/>
        </w:rPr>
      </w:pPr>
    </w:p>
    <w:p w14:paraId="4D3ED1B6" w14:textId="77777777" w:rsidR="0098407E" w:rsidRDefault="0098407E" w:rsidP="1AFC3CC3">
      <w:pPr>
        <w:rPr>
          <w:sz w:val="18"/>
          <w:szCs w:val="18"/>
          <w:lang w:val="fr-FR"/>
        </w:rPr>
      </w:pPr>
    </w:p>
    <w:p w14:paraId="61C492C5" w14:textId="77777777" w:rsidR="0098407E" w:rsidRDefault="0098407E" w:rsidP="1AFC3CC3">
      <w:pPr>
        <w:rPr>
          <w:sz w:val="18"/>
          <w:szCs w:val="18"/>
          <w:lang w:val="fr-FR"/>
        </w:rPr>
      </w:pPr>
    </w:p>
    <w:p w14:paraId="18C09E28" w14:textId="77777777" w:rsidR="0098407E" w:rsidRDefault="0098407E" w:rsidP="1AFC3CC3">
      <w:pPr>
        <w:rPr>
          <w:sz w:val="18"/>
          <w:szCs w:val="18"/>
          <w:lang w:val="fr-FR"/>
        </w:rPr>
      </w:pPr>
    </w:p>
    <w:p w14:paraId="4033B339" w14:textId="77777777" w:rsidR="0098407E" w:rsidRDefault="0098407E" w:rsidP="1AFC3CC3">
      <w:pPr>
        <w:rPr>
          <w:sz w:val="18"/>
          <w:szCs w:val="18"/>
          <w:lang w:val="fr-FR"/>
        </w:rPr>
      </w:pPr>
    </w:p>
    <w:p w14:paraId="3E2A7ACB" w14:textId="77777777" w:rsidR="0098407E" w:rsidRDefault="0098407E" w:rsidP="1AFC3CC3">
      <w:pPr>
        <w:rPr>
          <w:sz w:val="18"/>
          <w:szCs w:val="18"/>
          <w:lang w:val="fr-FR"/>
        </w:rPr>
      </w:pPr>
    </w:p>
    <w:p w14:paraId="1596BD69" w14:textId="77777777" w:rsidR="0098407E" w:rsidRDefault="0098407E" w:rsidP="1AFC3CC3">
      <w:pPr>
        <w:rPr>
          <w:sz w:val="18"/>
          <w:szCs w:val="18"/>
          <w:lang w:val="fr-FR"/>
        </w:rPr>
      </w:pPr>
    </w:p>
    <w:p w14:paraId="6F827EA7" w14:textId="77777777" w:rsidR="0098407E" w:rsidRDefault="0098407E" w:rsidP="1AFC3CC3">
      <w:pPr>
        <w:rPr>
          <w:sz w:val="18"/>
          <w:szCs w:val="18"/>
          <w:lang w:val="fr-FR"/>
        </w:rPr>
      </w:pPr>
    </w:p>
    <w:p w14:paraId="000A7F0B" w14:textId="77777777" w:rsidR="0098407E" w:rsidRDefault="0098407E" w:rsidP="1AFC3CC3">
      <w:pPr>
        <w:rPr>
          <w:sz w:val="18"/>
          <w:szCs w:val="18"/>
          <w:lang w:val="fr-FR"/>
        </w:rPr>
      </w:pPr>
    </w:p>
    <w:p w14:paraId="195E01B4" w14:textId="77777777" w:rsidR="0098407E" w:rsidRDefault="0098407E" w:rsidP="1AFC3CC3">
      <w:pPr>
        <w:rPr>
          <w:sz w:val="18"/>
          <w:szCs w:val="18"/>
          <w:lang w:val="fr-FR"/>
        </w:rPr>
      </w:pPr>
    </w:p>
    <w:p w14:paraId="6D07572E" w14:textId="77777777" w:rsidR="0098407E" w:rsidRDefault="0098407E" w:rsidP="1AFC3CC3">
      <w:pPr>
        <w:rPr>
          <w:sz w:val="18"/>
          <w:szCs w:val="18"/>
          <w:lang w:val="fr-FR"/>
        </w:rPr>
      </w:pPr>
    </w:p>
    <w:p w14:paraId="51AAE380" w14:textId="77777777" w:rsidR="0098407E" w:rsidRDefault="0098407E" w:rsidP="1AFC3CC3">
      <w:pPr>
        <w:rPr>
          <w:sz w:val="18"/>
          <w:szCs w:val="18"/>
          <w:lang w:val="fr-FR"/>
        </w:rPr>
      </w:pPr>
    </w:p>
    <w:p w14:paraId="5BFAE66C" w14:textId="77777777" w:rsidR="0098407E" w:rsidRDefault="0098407E" w:rsidP="1AFC3CC3">
      <w:pPr>
        <w:rPr>
          <w:sz w:val="18"/>
          <w:szCs w:val="18"/>
          <w:lang w:val="fr-FR"/>
        </w:rPr>
      </w:pPr>
    </w:p>
    <w:p w14:paraId="5616F386" w14:textId="77777777" w:rsidR="0098407E" w:rsidRPr="00BD4A50" w:rsidRDefault="0098407E" w:rsidP="1AFC3CC3">
      <w:pPr>
        <w:rPr>
          <w:sz w:val="18"/>
          <w:szCs w:val="18"/>
          <w:lang w:val="fr-FR"/>
        </w:rPr>
      </w:pPr>
    </w:p>
    <w:p w14:paraId="3E33D4FA" w14:textId="53A9B706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6.2.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2.2</w:t>
      </w:r>
    </w:p>
    <w:p w14:paraId="657E5FF9" w14:textId="084B107B" w:rsidR="00855AAF" w:rsidRPr="00BD4A50" w:rsidRDefault="00855AAF" w:rsidP="00855AAF">
      <w:pPr>
        <w:rPr>
          <w:lang w:val="fr-FR"/>
        </w:rPr>
      </w:pPr>
      <w:r w:rsidRPr="00BD4A50">
        <w:rPr>
          <w:noProof/>
          <w:lang w:val="fr-FR"/>
        </w:rPr>
        <w:t xml:space="preserve"> </w:t>
      </w:r>
      <w:r w:rsidR="00C978EF" w:rsidRPr="00C978EF">
        <w:rPr>
          <w:noProof/>
          <w:lang w:val="fr-FR"/>
        </w:rPr>
        <w:drawing>
          <wp:inline distT="0" distB="0" distL="0" distR="0" wp14:anchorId="42C3F90E" wp14:editId="0C2BC6FE">
            <wp:extent cx="5760720" cy="5109845"/>
            <wp:effectExtent l="0" t="0" r="0" b="0"/>
            <wp:docPr id="1120481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81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DD48" w14:textId="421610E0" w:rsidR="1AFC3CC3" w:rsidRPr="00BD4A50" w:rsidRDefault="1AFC3CC3" w:rsidP="1AFC3CC3">
      <w:pPr>
        <w:pStyle w:val="ALMA2"/>
        <w:numPr>
          <w:ilvl w:val="0"/>
          <w:numId w:val="0"/>
        </w:numPr>
        <w:ind w:left="720"/>
        <w:rPr>
          <w:rStyle w:val="ccHeading2Zchn"/>
          <w:rFonts w:eastAsia="Segoe UI Light"/>
        </w:rPr>
      </w:pPr>
    </w:p>
    <w:p w14:paraId="3C34B58A" w14:textId="070117DD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6.3.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4D25400E" w14:textId="77777777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72B7D0EA" w14:textId="4997482D" w:rsidR="00A94BED" w:rsidRPr="00BD4A50" w:rsidRDefault="00A94BED" w:rsidP="1AFC3CC3">
      <w:pPr>
        <w:rPr>
          <w:sz w:val="18"/>
          <w:szCs w:val="18"/>
          <w:lang w:val="fr-FR"/>
        </w:rPr>
      </w:pPr>
    </w:p>
    <w:p w14:paraId="7B067463" w14:textId="167AC136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6.4.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41ABE856" w14:textId="01755AE0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7B9EA566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092EDB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7AFCF425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552F2587" w14:textId="0378DE3D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6.5.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0CBF9013" w14:textId="77777777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2C06EF30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2112C674" w14:textId="21CBD781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6.6. 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Ecarts critiques et interfaces </w:t>
      </w:r>
    </w:p>
    <w:p w14:paraId="68540497" w14:textId="53A5E725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371232AF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7A40F463" w14:textId="6D3E6DE2" w:rsidR="00855AAF" w:rsidRPr="00BD4A50" w:rsidRDefault="00855AAF" w:rsidP="00A94BED">
      <w:pPr>
        <w:pStyle w:val="ALMA3"/>
        <w:rPr>
          <w:lang w:val="fr-FR"/>
        </w:rPr>
      </w:pPr>
      <w:r w:rsidRPr="00BD4A50">
        <w:rPr>
          <w:lang w:val="fr-FR"/>
        </w:rPr>
        <w:lastRenderedPageBreak/>
        <w:t>Ces écarts et interfaces doivent être initialisés dans la liste des écarts délivrée qui doit être finie à la fin de la phase d’Analyse.</w:t>
      </w:r>
    </w:p>
    <w:p w14:paraId="28EC6A82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751F1FED" w14:textId="58CE2DF6" w:rsidR="1AFC3CC3" w:rsidRPr="00BD4A50" w:rsidRDefault="1AFC3CC3" w:rsidP="1AFC3CC3">
      <w:pPr>
        <w:rPr>
          <w:sz w:val="18"/>
          <w:szCs w:val="18"/>
          <w:lang w:val="fr-FR"/>
        </w:rPr>
      </w:pPr>
    </w:p>
    <w:p w14:paraId="14EF0606" w14:textId="1D244217" w:rsidR="00A94BED" w:rsidRPr="00BD4A50" w:rsidRDefault="00CF1B1D" w:rsidP="00CF1B1D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31" w:name="_Toc209609210"/>
      <w:bookmarkStart w:id="32" w:name="_Toc210225373"/>
      <w:r>
        <w:t>7.</w:t>
      </w:r>
      <w:r w:rsidR="00A94BED" w:rsidRPr="00032D46">
        <w:t>Comptabilité</w:t>
      </w:r>
      <w:r w:rsidR="00A94BED" w:rsidRPr="00BD4A50">
        <w:rPr>
          <w:lang w:val="fr-FR"/>
        </w:rPr>
        <w:t xml:space="preserve"> client : facturation à</w:t>
      </w:r>
      <w:r w:rsidR="00EA16FF" w:rsidRPr="00BD4A50">
        <w:rPr>
          <w:lang w:val="fr-FR"/>
        </w:rPr>
        <w:t xml:space="preserve"> </w:t>
      </w:r>
      <w:r w:rsidR="00A94BED" w:rsidRPr="00BD4A50">
        <w:rPr>
          <w:lang w:val="fr-FR"/>
        </w:rPr>
        <w:t xml:space="preserve">partir </w:t>
      </w:r>
      <w:r w:rsidR="00EA16FF" w:rsidRPr="00BD4A50">
        <w:rPr>
          <w:lang w:val="fr-FR"/>
        </w:rPr>
        <w:t>d’une</w:t>
      </w:r>
      <w:r w:rsidR="00A94BED" w:rsidRPr="00BD4A50">
        <w:rPr>
          <w:lang w:val="fr-FR"/>
        </w:rPr>
        <w:t xml:space="preserve"> commande vente</w:t>
      </w:r>
      <w:bookmarkEnd w:id="31"/>
      <w:bookmarkEnd w:id="32"/>
    </w:p>
    <w:p w14:paraId="0350843B" w14:textId="3B688984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7.1.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42ED8FD8" w14:textId="77777777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45EBFD9D" w14:textId="4D74679F" w:rsidR="00C70041" w:rsidRPr="00BD4A50" w:rsidRDefault="00855AAF" w:rsidP="1AFC3CC3">
      <w:pPr>
        <w:pStyle w:val="ALMA3"/>
        <w:rPr>
          <w:lang w:val="fr-FR"/>
        </w:rPr>
      </w:pPr>
      <w:r w:rsidRPr="00BD4A50">
        <w:rPr>
          <w:lang w:val="fr-FR"/>
        </w:rPr>
        <w:t>Les hypothèses qui peuvent avoir un impact sur le projet doivent être indiquées.</w:t>
      </w:r>
    </w:p>
    <w:p w14:paraId="24C987BB" w14:textId="4637E432" w:rsidR="00310468" w:rsidRPr="00BD4A50" w:rsidRDefault="00310468" w:rsidP="1AFC3CC3">
      <w:pPr>
        <w:rPr>
          <w:sz w:val="18"/>
          <w:szCs w:val="18"/>
          <w:lang w:val="fr-FR"/>
        </w:rPr>
      </w:pPr>
    </w:p>
    <w:p w14:paraId="22D30446" w14:textId="446ED33C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7.2.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3.0</w:t>
      </w:r>
    </w:p>
    <w:p w14:paraId="1457C7C0" w14:textId="4E108816" w:rsidR="00855AAF" w:rsidRPr="00BD4A50" w:rsidRDefault="00450DB5" w:rsidP="00855AAF">
      <w:pPr>
        <w:rPr>
          <w:lang w:val="fr-FR"/>
        </w:rPr>
      </w:pPr>
      <w:r w:rsidRPr="00450DB5">
        <w:rPr>
          <w:noProof/>
          <w:lang w:val="fr-FR"/>
        </w:rPr>
        <w:drawing>
          <wp:inline distT="0" distB="0" distL="0" distR="0" wp14:anchorId="6B41916D" wp14:editId="48BF0216">
            <wp:extent cx="5760720" cy="5008880"/>
            <wp:effectExtent l="0" t="0" r="0" b="1270"/>
            <wp:docPr id="786487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87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96BA" w14:textId="43DE03AD" w:rsidR="1AFC3CC3" w:rsidRPr="00BD4A50" w:rsidRDefault="1AFC3CC3" w:rsidP="1AFC3CC3">
      <w:pPr>
        <w:pStyle w:val="ALMA2"/>
        <w:numPr>
          <w:ilvl w:val="0"/>
          <w:numId w:val="0"/>
        </w:numPr>
        <w:ind w:left="720"/>
        <w:rPr>
          <w:rStyle w:val="ccHeading2Zchn"/>
          <w:rFonts w:eastAsia="Segoe UI Light"/>
          <w:sz w:val="24"/>
          <w:szCs w:val="24"/>
        </w:rPr>
      </w:pPr>
    </w:p>
    <w:p w14:paraId="0696CDD2" w14:textId="377B9D03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7.3.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6262A630" w14:textId="77777777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7D8E626A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5A627AB0" w14:textId="10257417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7.4.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0F098749" w14:textId="4E3D9709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61547970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092EDB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7B97AAB9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047D65AF" w14:textId="161357FD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lastRenderedPageBreak/>
        <w:t>7.</w:t>
      </w:r>
      <w:proofErr w:type="gramStart"/>
      <w:r>
        <w:rPr>
          <w:rStyle w:val="ccHeading2Zchn"/>
          <w:rFonts w:eastAsia="Segoe UI Light"/>
          <w:sz w:val="24"/>
          <w:szCs w:val="24"/>
        </w:rPr>
        <w:t>5.</w:t>
      </w:r>
      <w:r w:rsidR="00855AAF" w:rsidRPr="00BD4A50">
        <w:rPr>
          <w:rStyle w:val="ccHeading2Zchn"/>
          <w:rFonts w:eastAsia="Segoe UI Light"/>
          <w:sz w:val="24"/>
          <w:szCs w:val="24"/>
        </w:rPr>
        <w:t>Volume</w:t>
      </w:r>
      <w:proofErr w:type="gramEnd"/>
      <w:r w:rsidR="00855AAF" w:rsidRPr="00BD4A50">
        <w:rPr>
          <w:rStyle w:val="ccHeading2Zchn"/>
          <w:rFonts w:eastAsia="Segoe UI Light"/>
          <w:sz w:val="24"/>
          <w:szCs w:val="24"/>
        </w:rPr>
        <w:t xml:space="preserve"> des données</w:t>
      </w:r>
    </w:p>
    <w:p w14:paraId="59B2A265" w14:textId="77777777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350CE2E5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4A693BBD" w14:textId="2819357D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7.6. 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Ecarts critiques et interfaces </w:t>
      </w:r>
    </w:p>
    <w:p w14:paraId="4225A59D" w14:textId="35D6B498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48798DF0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394F5DB7" w14:textId="562A5832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23F1FEEE" w14:textId="1F4A9860" w:rsidR="1AFC3CC3" w:rsidRPr="00BD4A50" w:rsidRDefault="1AFC3CC3" w:rsidP="1AFC3CC3">
      <w:pPr>
        <w:pStyle w:val="ALMA3"/>
        <w:rPr>
          <w:lang w:val="fr-FR"/>
        </w:rPr>
      </w:pPr>
    </w:p>
    <w:p w14:paraId="34CAFB9D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752CD598" w14:textId="78A33206" w:rsidR="00310468" w:rsidRPr="00BD4A50" w:rsidRDefault="1AFC3CC3" w:rsidP="00CF1B1D">
      <w:pPr>
        <w:pStyle w:val="ALMA1"/>
        <w:numPr>
          <w:ilvl w:val="0"/>
          <w:numId w:val="0"/>
        </w:numPr>
        <w:ind w:left="360"/>
        <w:outlineLvl w:val="0"/>
        <w:rPr>
          <w:rStyle w:val="ccHeading2Zchn"/>
          <w:rFonts w:ascii="Segoe UI Black" w:eastAsia="Segoe UI Light" w:hAnsi="Segoe UI Black" w:cs="Times New Roman"/>
          <w:lang w:eastAsia="fr-FR"/>
        </w:rPr>
      </w:pPr>
      <w:bookmarkStart w:id="33" w:name="_Toc209609211"/>
      <w:bookmarkStart w:id="34" w:name="_Toc210225374"/>
      <w:r w:rsidRPr="00BD4A50">
        <w:rPr>
          <w:rStyle w:val="ccHeading2Zchn"/>
          <w:rFonts w:ascii="Segoe UI Black" w:eastAsia="Segoe UI Light" w:hAnsi="Segoe UI Black" w:cs="Times New Roman"/>
          <w:lang w:eastAsia="fr-FR"/>
        </w:rPr>
        <w:t xml:space="preserve">8. </w:t>
      </w:r>
      <w:r w:rsidR="00310468" w:rsidRPr="00BD4A50">
        <w:rPr>
          <w:rStyle w:val="ccHeading2Zchn"/>
          <w:rFonts w:ascii="Segoe UI Black" w:eastAsia="Segoe UI Light" w:hAnsi="Segoe UI Black" w:cs="Times New Roman"/>
          <w:lang w:eastAsia="fr-FR"/>
        </w:rPr>
        <w:t xml:space="preserve">Comptabilité client : </w:t>
      </w:r>
      <w:r w:rsidR="00310468" w:rsidRPr="57C34CE5">
        <w:rPr>
          <w:rStyle w:val="ccHeading2Zchn"/>
          <w:rFonts w:ascii="Segoe UI Black" w:eastAsia="Segoe UI Light" w:hAnsi="Segoe UI Black" w:cs="Segoe UI Light"/>
          <w:lang w:val="fr-CH" w:eastAsia="en-US"/>
        </w:rPr>
        <w:t>règlement</w:t>
      </w:r>
      <w:r w:rsidR="00310468" w:rsidRPr="00BD4A50">
        <w:rPr>
          <w:rStyle w:val="ccHeading2Zchn"/>
          <w:rFonts w:ascii="Segoe UI Black" w:eastAsia="Segoe UI Light" w:hAnsi="Segoe UI Black" w:cs="Times New Roman"/>
          <w:lang w:eastAsia="fr-FR"/>
        </w:rPr>
        <w:t xml:space="preserve"> d’une facture vente</w:t>
      </w:r>
      <w:bookmarkEnd w:id="33"/>
      <w:bookmarkEnd w:id="34"/>
    </w:p>
    <w:p w14:paraId="716A5502" w14:textId="1F411754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8.1.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174C32E0" w14:textId="77777777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61488CAC" w14:textId="69522660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 xml:space="preserve">Les </w:t>
      </w:r>
      <w:r w:rsidR="00310468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37497F65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19A92886" w14:textId="778AF7BB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8.2.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3.1</w:t>
      </w:r>
    </w:p>
    <w:p w14:paraId="09846690" w14:textId="2AB1D49F" w:rsidR="00855AAF" w:rsidRPr="005B619F" w:rsidRDefault="0098407E" w:rsidP="005B619F">
      <w:pPr>
        <w:pStyle w:val="ALMA1"/>
        <w:numPr>
          <w:ilvl w:val="0"/>
          <w:numId w:val="0"/>
        </w:numPr>
        <w:ind w:left="360" w:hanging="360"/>
        <w:rPr>
          <w:rFonts w:ascii="Segoe UI Semibold" w:hAnsi="Segoe UI Semibold" w:cs="Arial"/>
          <w:sz w:val="24"/>
          <w:szCs w:val="24"/>
          <w:lang w:val="fr-FR" w:eastAsia="de-DE"/>
        </w:rPr>
      </w:pPr>
      <w:r w:rsidRPr="001C2754">
        <w:rPr>
          <w:noProof/>
          <w:lang w:val="fr-FR"/>
        </w:rPr>
        <w:drawing>
          <wp:inline distT="0" distB="0" distL="0" distR="0" wp14:anchorId="639AE426" wp14:editId="6220F8D0">
            <wp:extent cx="5143500" cy="5301116"/>
            <wp:effectExtent l="0" t="0" r="0" b="0"/>
            <wp:docPr id="609069450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69450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7915" cy="53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5989" w14:textId="3328047E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lastRenderedPageBreak/>
        <w:t xml:space="preserve">8.3.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069ED100" w14:textId="192FCC6C" w:rsidR="00497868" w:rsidRDefault="00855AAF" w:rsidP="005B619F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02389F16" w14:textId="77777777" w:rsidR="005B619F" w:rsidRPr="005B619F" w:rsidRDefault="005B619F" w:rsidP="005B619F">
      <w:pPr>
        <w:pStyle w:val="ALMA3"/>
        <w:rPr>
          <w:lang w:val="fr-FR"/>
        </w:rPr>
      </w:pPr>
    </w:p>
    <w:p w14:paraId="387562AF" w14:textId="155DC778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8.4.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0A57AF11" w14:textId="1D37CEBF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3C27F3D8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092EDB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60E3CA55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1DD610B3" w14:textId="0E583F4D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8.5.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384B5322" w14:textId="77777777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3CC10A5B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54B71814" w14:textId="6EC057EC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8.6. </w:t>
      </w:r>
      <w:r w:rsidR="00497868" w:rsidRPr="109C3CB5">
        <w:rPr>
          <w:rStyle w:val="ccHeading2Zchn"/>
          <w:rFonts w:eastAsia="Segoe UI Light"/>
          <w:sz w:val="24"/>
          <w:szCs w:val="24"/>
        </w:rPr>
        <w:t>Écarts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critiques et interfaces </w:t>
      </w:r>
    </w:p>
    <w:p w14:paraId="0F239B00" w14:textId="23BD7F67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190FD451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63FDF968" w14:textId="7EA60C98" w:rsidR="00855AAF" w:rsidRPr="00BD4A50" w:rsidRDefault="00855AAF" w:rsidP="00310468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089D3132" w14:textId="77777777" w:rsidR="00497868" w:rsidRPr="00BD4A50" w:rsidRDefault="00497868" w:rsidP="00310468">
      <w:pPr>
        <w:pStyle w:val="ALMA3"/>
        <w:rPr>
          <w:lang w:val="fr-FR"/>
        </w:rPr>
      </w:pPr>
    </w:p>
    <w:p w14:paraId="215603A5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7BD683E4" w14:textId="74360587" w:rsidR="00855AAF" w:rsidRPr="00BD4A50" w:rsidRDefault="00CF1B1D" w:rsidP="00CF1B1D">
      <w:pPr>
        <w:pStyle w:val="ALMA1"/>
        <w:numPr>
          <w:ilvl w:val="0"/>
          <w:numId w:val="0"/>
        </w:numPr>
        <w:outlineLvl w:val="0"/>
      </w:pPr>
      <w:bookmarkStart w:id="35" w:name="_Toc40655879"/>
      <w:bookmarkStart w:id="36" w:name="_Toc209609212"/>
      <w:bookmarkStart w:id="37" w:name="_Toc210225375"/>
      <w:r>
        <w:t xml:space="preserve">9. </w:t>
      </w:r>
      <w:r w:rsidR="00855AAF" w:rsidRPr="00BD4A50">
        <w:t xml:space="preserve">Comptabilité client : </w:t>
      </w:r>
      <w:r w:rsidR="00EA16FF" w:rsidRPr="00BD4A50">
        <w:t>règlement</w:t>
      </w:r>
      <w:r w:rsidR="00855AAF" w:rsidRPr="00BD4A50">
        <w:t xml:space="preserve"> d’une facture</w:t>
      </w:r>
      <w:bookmarkEnd w:id="35"/>
      <w:r w:rsidR="00855AAF" w:rsidRPr="00BD4A50">
        <w:t xml:space="preserve"> vente</w:t>
      </w:r>
      <w:bookmarkEnd w:id="36"/>
      <w:bookmarkEnd w:id="37"/>
    </w:p>
    <w:p w14:paraId="6F8EAF72" w14:textId="1DEE0225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9.1.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4FED9EBA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69EF1837" w14:textId="4611058D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 xml:space="preserve">Les </w:t>
      </w:r>
      <w:r w:rsidR="2E403C9A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05C90D2D" w14:textId="77777777" w:rsidR="00786EF7" w:rsidRDefault="00786EF7" w:rsidP="00855AAF">
      <w:pPr>
        <w:rPr>
          <w:sz w:val="18"/>
          <w:szCs w:val="18"/>
          <w:lang w:val="fr-FR"/>
        </w:rPr>
      </w:pPr>
    </w:p>
    <w:p w14:paraId="7ED1573D" w14:textId="77777777" w:rsidR="00786EF7" w:rsidRDefault="00786EF7" w:rsidP="00855AAF">
      <w:pPr>
        <w:rPr>
          <w:sz w:val="18"/>
          <w:szCs w:val="18"/>
          <w:lang w:val="fr-FR"/>
        </w:rPr>
      </w:pPr>
    </w:p>
    <w:p w14:paraId="42E5723E" w14:textId="77777777" w:rsidR="00786EF7" w:rsidRDefault="00786EF7" w:rsidP="00855AAF">
      <w:pPr>
        <w:rPr>
          <w:sz w:val="18"/>
          <w:szCs w:val="18"/>
          <w:lang w:val="fr-FR"/>
        </w:rPr>
      </w:pPr>
    </w:p>
    <w:p w14:paraId="3241D4D1" w14:textId="77777777" w:rsidR="00786EF7" w:rsidRDefault="00786EF7" w:rsidP="00855AAF">
      <w:pPr>
        <w:rPr>
          <w:sz w:val="18"/>
          <w:szCs w:val="18"/>
          <w:lang w:val="fr-FR"/>
        </w:rPr>
      </w:pPr>
    </w:p>
    <w:p w14:paraId="40336D42" w14:textId="77777777" w:rsidR="00786EF7" w:rsidRDefault="00786EF7" w:rsidP="00855AAF">
      <w:pPr>
        <w:rPr>
          <w:sz w:val="18"/>
          <w:szCs w:val="18"/>
          <w:lang w:val="fr-FR"/>
        </w:rPr>
      </w:pPr>
    </w:p>
    <w:p w14:paraId="076D098C" w14:textId="77777777" w:rsidR="00786EF7" w:rsidRDefault="00786EF7" w:rsidP="00855AAF">
      <w:pPr>
        <w:rPr>
          <w:sz w:val="18"/>
          <w:szCs w:val="18"/>
          <w:lang w:val="fr-FR"/>
        </w:rPr>
      </w:pPr>
    </w:p>
    <w:p w14:paraId="01767B67" w14:textId="77777777" w:rsidR="00786EF7" w:rsidRDefault="00786EF7" w:rsidP="00855AAF">
      <w:pPr>
        <w:rPr>
          <w:sz w:val="18"/>
          <w:szCs w:val="18"/>
          <w:lang w:val="fr-FR"/>
        </w:rPr>
      </w:pPr>
    </w:p>
    <w:p w14:paraId="02BF6D19" w14:textId="77777777" w:rsidR="00786EF7" w:rsidRDefault="00786EF7" w:rsidP="00855AAF">
      <w:pPr>
        <w:rPr>
          <w:sz w:val="18"/>
          <w:szCs w:val="18"/>
          <w:lang w:val="fr-FR"/>
        </w:rPr>
      </w:pPr>
    </w:p>
    <w:p w14:paraId="2D4C3B77" w14:textId="77777777" w:rsidR="00786EF7" w:rsidRDefault="00786EF7" w:rsidP="00855AAF">
      <w:pPr>
        <w:rPr>
          <w:sz w:val="18"/>
          <w:szCs w:val="18"/>
          <w:lang w:val="fr-FR"/>
        </w:rPr>
      </w:pPr>
    </w:p>
    <w:p w14:paraId="5DF79A77" w14:textId="77777777" w:rsidR="00786EF7" w:rsidRDefault="00786EF7" w:rsidP="00855AAF">
      <w:pPr>
        <w:rPr>
          <w:sz w:val="18"/>
          <w:szCs w:val="18"/>
          <w:lang w:val="fr-FR"/>
        </w:rPr>
      </w:pPr>
    </w:p>
    <w:p w14:paraId="00B899A4" w14:textId="77777777" w:rsidR="00786EF7" w:rsidRDefault="00786EF7" w:rsidP="00855AAF">
      <w:pPr>
        <w:rPr>
          <w:sz w:val="18"/>
          <w:szCs w:val="18"/>
          <w:lang w:val="fr-FR"/>
        </w:rPr>
      </w:pPr>
    </w:p>
    <w:p w14:paraId="01B54F01" w14:textId="77777777" w:rsidR="00786EF7" w:rsidRDefault="00786EF7" w:rsidP="00855AAF">
      <w:pPr>
        <w:rPr>
          <w:sz w:val="18"/>
          <w:szCs w:val="18"/>
          <w:lang w:val="fr-FR"/>
        </w:rPr>
      </w:pPr>
    </w:p>
    <w:p w14:paraId="79D31040" w14:textId="77777777" w:rsidR="00786EF7" w:rsidRDefault="00786EF7" w:rsidP="00855AAF">
      <w:pPr>
        <w:rPr>
          <w:sz w:val="18"/>
          <w:szCs w:val="18"/>
          <w:lang w:val="fr-FR"/>
        </w:rPr>
      </w:pPr>
    </w:p>
    <w:p w14:paraId="37EE0BBF" w14:textId="77777777" w:rsidR="00786EF7" w:rsidRDefault="00786EF7" w:rsidP="00855AAF">
      <w:pPr>
        <w:rPr>
          <w:sz w:val="18"/>
          <w:szCs w:val="18"/>
          <w:lang w:val="fr-FR"/>
        </w:rPr>
      </w:pPr>
    </w:p>
    <w:p w14:paraId="7FB1A8C3" w14:textId="77777777" w:rsidR="00786EF7" w:rsidRDefault="00786EF7" w:rsidP="00855AAF">
      <w:pPr>
        <w:rPr>
          <w:sz w:val="18"/>
          <w:szCs w:val="18"/>
          <w:lang w:val="fr-FR"/>
        </w:rPr>
      </w:pPr>
    </w:p>
    <w:p w14:paraId="01B370EC" w14:textId="77777777" w:rsidR="00786EF7" w:rsidRDefault="00786EF7" w:rsidP="00855AAF">
      <w:pPr>
        <w:rPr>
          <w:sz w:val="18"/>
          <w:szCs w:val="18"/>
          <w:lang w:val="fr-FR"/>
        </w:rPr>
      </w:pPr>
    </w:p>
    <w:p w14:paraId="7CE92EB2" w14:textId="77777777" w:rsidR="00786EF7" w:rsidRDefault="00786EF7" w:rsidP="00855AAF">
      <w:pPr>
        <w:rPr>
          <w:sz w:val="18"/>
          <w:szCs w:val="18"/>
          <w:lang w:val="fr-FR"/>
        </w:rPr>
      </w:pPr>
    </w:p>
    <w:p w14:paraId="65B24CD8" w14:textId="77777777" w:rsidR="00786EF7" w:rsidRDefault="00786EF7" w:rsidP="00855AAF">
      <w:pPr>
        <w:rPr>
          <w:sz w:val="18"/>
          <w:szCs w:val="18"/>
          <w:lang w:val="fr-FR"/>
        </w:rPr>
      </w:pPr>
    </w:p>
    <w:p w14:paraId="648D1737" w14:textId="77777777" w:rsidR="00786EF7" w:rsidRDefault="00786EF7" w:rsidP="00855AAF">
      <w:pPr>
        <w:rPr>
          <w:sz w:val="18"/>
          <w:szCs w:val="18"/>
          <w:lang w:val="fr-FR"/>
        </w:rPr>
      </w:pPr>
    </w:p>
    <w:p w14:paraId="5DD2DC7B" w14:textId="77777777" w:rsidR="00786EF7" w:rsidRDefault="00786EF7" w:rsidP="00855AAF">
      <w:pPr>
        <w:rPr>
          <w:sz w:val="18"/>
          <w:szCs w:val="18"/>
          <w:lang w:val="fr-FR"/>
        </w:rPr>
      </w:pPr>
    </w:p>
    <w:p w14:paraId="149BF0B1" w14:textId="77777777" w:rsidR="00786EF7" w:rsidRDefault="00786EF7" w:rsidP="00855AAF">
      <w:pPr>
        <w:rPr>
          <w:sz w:val="18"/>
          <w:szCs w:val="18"/>
          <w:lang w:val="fr-FR"/>
        </w:rPr>
      </w:pPr>
    </w:p>
    <w:p w14:paraId="2AF57827" w14:textId="77777777" w:rsidR="00786EF7" w:rsidRDefault="00786EF7" w:rsidP="00855AAF">
      <w:pPr>
        <w:rPr>
          <w:sz w:val="18"/>
          <w:szCs w:val="18"/>
          <w:lang w:val="fr-FR"/>
        </w:rPr>
      </w:pPr>
    </w:p>
    <w:p w14:paraId="33B97ED9" w14:textId="77777777" w:rsidR="00786EF7" w:rsidRDefault="00786EF7" w:rsidP="00855AAF">
      <w:pPr>
        <w:rPr>
          <w:sz w:val="18"/>
          <w:szCs w:val="18"/>
          <w:lang w:val="fr-FR"/>
        </w:rPr>
      </w:pPr>
    </w:p>
    <w:p w14:paraId="45850013" w14:textId="77777777" w:rsidR="00786EF7" w:rsidRDefault="00786EF7" w:rsidP="00855AAF">
      <w:pPr>
        <w:rPr>
          <w:sz w:val="18"/>
          <w:szCs w:val="18"/>
          <w:lang w:val="fr-FR"/>
        </w:rPr>
      </w:pPr>
    </w:p>
    <w:p w14:paraId="080413BD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2EB405D0" w14:textId="5F6096A8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lastRenderedPageBreak/>
        <w:t xml:space="preserve">9.2.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3.2</w:t>
      </w:r>
    </w:p>
    <w:p w14:paraId="4B4FCD2F" w14:textId="0E0907C7" w:rsidR="00855AAF" w:rsidRPr="00BD4A50" w:rsidRDefault="00A91BC3" w:rsidP="00A91BC3">
      <w:pPr>
        <w:jc w:val="center"/>
        <w:rPr>
          <w:lang w:val="fr-FR"/>
        </w:rPr>
      </w:pPr>
      <w:r w:rsidRPr="00A91BC3">
        <w:rPr>
          <w:noProof/>
          <w:lang w:val="fr-FR"/>
        </w:rPr>
        <w:drawing>
          <wp:inline distT="0" distB="0" distL="0" distR="0" wp14:anchorId="0B7C2587" wp14:editId="5C151327">
            <wp:extent cx="4048760" cy="4578138"/>
            <wp:effectExtent l="0" t="0" r="2540" b="0"/>
            <wp:docPr id="758476068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76068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1502" cy="459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B021" w14:textId="65EA0A12" w:rsidR="1AFC3CC3" w:rsidRPr="00BD4A50" w:rsidRDefault="1AFC3CC3" w:rsidP="1AFC3CC3">
      <w:pPr>
        <w:pStyle w:val="ALMA2"/>
        <w:numPr>
          <w:ilvl w:val="0"/>
          <w:numId w:val="0"/>
        </w:numPr>
        <w:ind w:left="1080"/>
        <w:rPr>
          <w:rStyle w:val="ccHeading2Zchn"/>
          <w:rFonts w:eastAsia="Segoe UI Light"/>
          <w:sz w:val="24"/>
          <w:szCs w:val="24"/>
        </w:rPr>
      </w:pPr>
    </w:p>
    <w:p w14:paraId="4F7F6EFF" w14:textId="3D22190E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9.3.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66D20E31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23775AAC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34DE4F67" w14:textId="6065A85A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9.4.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4F98F0DE" w14:textId="1ADEDD2C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56FE1A2E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092EDB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395D554F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4C9E7750" w14:textId="67398461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9.5.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76541A11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1378EE7F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21623C68" w14:textId="69FA839C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9.6. 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Ecarts critiques et interfaces </w:t>
      </w:r>
    </w:p>
    <w:p w14:paraId="50B41315" w14:textId="5223FE2A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518599F1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274CFA67" w14:textId="116D2984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</w:t>
      </w:r>
      <w:r w:rsidR="552AC57E" w:rsidRPr="00BD4A50">
        <w:rPr>
          <w:lang w:val="fr-FR"/>
        </w:rPr>
        <w:t>.</w:t>
      </w:r>
    </w:p>
    <w:p w14:paraId="4F2EF8DD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32B094E3" w14:textId="77777777" w:rsidR="00A2474C" w:rsidRPr="00BD4A50" w:rsidRDefault="00A2474C" w:rsidP="00855AAF">
      <w:pPr>
        <w:rPr>
          <w:sz w:val="18"/>
          <w:szCs w:val="18"/>
          <w:lang w:val="fr-FR"/>
        </w:rPr>
      </w:pPr>
    </w:p>
    <w:p w14:paraId="409D0A7A" w14:textId="77777777" w:rsidR="00786EF7" w:rsidRPr="00BD4A50" w:rsidRDefault="00786EF7" w:rsidP="00855AAF">
      <w:pPr>
        <w:rPr>
          <w:sz w:val="18"/>
          <w:szCs w:val="18"/>
          <w:lang w:val="fr-FR"/>
        </w:rPr>
      </w:pPr>
    </w:p>
    <w:p w14:paraId="580E2002" w14:textId="781F2DAE" w:rsidR="00855AAF" w:rsidRPr="00BD4A50" w:rsidRDefault="00CF1B1D" w:rsidP="00CF1B1D">
      <w:pPr>
        <w:pStyle w:val="ALMA1"/>
        <w:numPr>
          <w:ilvl w:val="0"/>
          <w:numId w:val="0"/>
        </w:numPr>
        <w:outlineLvl w:val="0"/>
      </w:pPr>
      <w:bookmarkStart w:id="38" w:name="_Toc40655880"/>
      <w:bookmarkStart w:id="39" w:name="_Toc209609213"/>
      <w:bookmarkStart w:id="40" w:name="_Toc210225376"/>
      <w:r>
        <w:lastRenderedPageBreak/>
        <w:t xml:space="preserve">10. </w:t>
      </w:r>
      <w:r w:rsidR="00855AAF" w:rsidRPr="00BD4A50">
        <w:t>Immobilisations</w:t>
      </w:r>
      <w:bookmarkEnd w:id="38"/>
      <w:bookmarkEnd w:id="39"/>
      <w:bookmarkEnd w:id="40"/>
    </w:p>
    <w:p w14:paraId="30EED1E2" w14:textId="08622CBA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10.1.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54F686D2" w14:textId="77777777" w:rsidR="00855AAF" w:rsidRPr="00BD4A50" w:rsidRDefault="00855AAF" w:rsidP="1AFC3CC3">
      <w:pPr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109EF737" w14:textId="41C0E495" w:rsidR="00855AAF" w:rsidRPr="00BD4A50" w:rsidRDefault="00855AAF" w:rsidP="1AFC3CC3">
      <w:pPr>
        <w:rPr>
          <w:lang w:val="fr-FR"/>
        </w:rPr>
      </w:pPr>
      <w:r w:rsidRPr="00BD4A50">
        <w:rPr>
          <w:lang w:val="fr-FR"/>
        </w:rPr>
        <w:t xml:space="preserve">Les </w:t>
      </w:r>
      <w:r w:rsidR="1949C0C2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3D7EB30D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40A7CACC" w14:textId="6CB0DC45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10.2.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4.0</w:t>
      </w:r>
    </w:p>
    <w:p w14:paraId="001BBC1F" w14:textId="71CD88A5" w:rsidR="00855AAF" w:rsidRPr="00BD4A50" w:rsidRDefault="004B4E18" w:rsidP="00855AAF">
      <w:pPr>
        <w:rPr>
          <w:lang w:val="fr-FR"/>
        </w:rPr>
      </w:pPr>
      <w:r w:rsidRPr="004B4E18">
        <w:rPr>
          <w:noProof/>
          <w:lang w:val="fr-FR"/>
        </w:rPr>
        <w:drawing>
          <wp:inline distT="0" distB="0" distL="0" distR="0" wp14:anchorId="750010AF" wp14:editId="0D2FD714">
            <wp:extent cx="5760720" cy="4847590"/>
            <wp:effectExtent l="0" t="0" r="0" b="0"/>
            <wp:docPr id="942774231" name="Image 1" descr="Une image contenant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74231" name="Image 1" descr="Une image contenant texte, conception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93BB" w14:textId="368E59D7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10.3.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548C35B1" w14:textId="77777777" w:rsidR="00855AAF" w:rsidRPr="00BD4A50" w:rsidRDefault="00855AAF" w:rsidP="1AFC3CC3">
      <w:pPr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21F4977A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3F63E46F" w14:textId="3BA629AF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10.4.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763F4A3E" w14:textId="5369B81C" w:rsidR="00855AAF" w:rsidRPr="00BD4A50" w:rsidRDefault="00855AAF" w:rsidP="1AFC3CC3">
      <w:pPr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7879F8F7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092EDB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75101725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0554D291" w14:textId="1B49ADDB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10.5.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221EBC5A" w14:textId="77777777" w:rsidR="00855AAF" w:rsidRPr="00BD4A50" w:rsidRDefault="00855AAF" w:rsidP="1AFC3CC3">
      <w:pPr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33AD66A2" w14:textId="77777777" w:rsidR="00786EF7" w:rsidRPr="00BD4A50" w:rsidRDefault="00786EF7" w:rsidP="1AFC3CC3">
      <w:pPr>
        <w:rPr>
          <w:lang w:val="fr-FR"/>
        </w:rPr>
      </w:pPr>
    </w:p>
    <w:p w14:paraId="69D8E5CA" w14:textId="77777777" w:rsidR="000F55ED" w:rsidRPr="00BD4A50" w:rsidRDefault="000F55ED" w:rsidP="00855AAF">
      <w:pPr>
        <w:rPr>
          <w:sz w:val="18"/>
          <w:szCs w:val="18"/>
          <w:lang w:val="fr-FR"/>
        </w:rPr>
      </w:pPr>
    </w:p>
    <w:p w14:paraId="15681860" w14:textId="1CF87B90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lastRenderedPageBreak/>
        <w:t xml:space="preserve">10.6. </w:t>
      </w:r>
      <w:r w:rsidR="00A2474C" w:rsidRPr="109C3CB5">
        <w:rPr>
          <w:rStyle w:val="ccHeading2Zchn"/>
          <w:rFonts w:eastAsia="Segoe UI Light"/>
          <w:sz w:val="24"/>
          <w:szCs w:val="24"/>
        </w:rPr>
        <w:t>Écarts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critiques et interfaces </w:t>
      </w:r>
    </w:p>
    <w:p w14:paraId="557BD7B7" w14:textId="4D5C3BE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4760F69F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0B0F7434" w14:textId="5ECB237D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6AE9B7DE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6B588CEF" w14:textId="506D5E05" w:rsidR="1AFC3CC3" w:rsidRPr="00BD4A50" w:rsidRDefault="1AFC3CC3" w:rsidP="1AFC3CC3">
      <w:pPr>
        <w:rPr>
          <w:sz w:val="18"/>
          <w:szCs w:val="18"/>
          <w:lang w:val="fr-FR"/>
        </w:rPr>
      </w:pPr>
    </w:p>
    <w:p w14:paraId="233FBCB5" w14:textId="7264C258" w:rsidR="00855AAF" w:rsidRPr="00BD4A50" w:rsidRDefault="00CF1B1D" w:rsidP="00CF1B1D">
      <w:pPr>
        <w:pStyle w:val="ALMA1"/>
        <w:numPr>
          <w:ilvl w:val="0"/>
          <w:numId w:val="0"/>
        </w:numPr>
        <w:outlineLvl w:val="0"/>
      </w:pPr>
      <w:bookmarkStart w:id="41" w:name="_Toc40655881"/>
      <w:bookmarkStart w:id="42" w:name="_Toc209609214"/>
      <w:bookmarkStart w:id="43" w:name="_Toc210225377"/>
      <w:r>
        <w:t xml:space="preserve">11. </w:t>
      </w:r>
      <w:r w:rsidR="00855AAF" w:rsidRPr="00BD4A50">
        <w:t>Évaluation stock – Achats</w:t>
      </w:r>
      <w:bookmarkEnd w:id="41"/>
      <w:bookmarkEnd w:id="42"/>
      <w:bookmarkEnd w:id="43"/>
    </w:p>
    <w:p w14:paraId="5F37255F" w14:textId="29241394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11.1.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61A1A180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10BD8C3C" w14:textId="560521AD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 xml:space="preserve">Les </w:t>
      </w:r>
      <w:r w:rsidR="4CB926FF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52B9A061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364A8720" w14:textId="70DFB159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</w:rPr>
      </w:pPr>
      <w:r>
        <w:rPr>
          <w:rStyle w:val="ccHeading2Zchn"/>
          <w:rFonts w:eastAsia="Segoe UI Light"/>
          <w:sz w:val="24"/>
          <w:szCs w:val="24"/>
        </w:rPr>
        <w:t xml:space="preserve">11.2.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5.0</w:t>
      </w:r>
    </w:p>
    <w:p w14:paraId="642EA0F4" w14:textId="2336839F" w:rsidR="00855AAF" w:rsidRPr="00BD4A50" w:rsidRDefault="00B44A0F" w:rsidP="00855AAF">
      <w:pPr>
        <w:rPr>
          <w:lang w:val="fr-FR"/>
        </w:rPr>
      </w:pPr>
      <w:r w:rsidRPr="00B44A0F">
        <w:rPr>
          <w:noProof/>
          <w:lang w:val="fr-FR"/>
        </w:rPr>
        <w:drawing>
          <wp:inline distT="0" distB="0" distL="0" distR="0" wp14:anchorId="7D641D09" wp14:editId="03EB3162">
            <wp:extent cx="5760720" cy="3750945"/>
            <wp:effectExtent l="0" t="0" r="0" b="1905"/>
            <wp:docPr id="944952486" name="Image 1" descr="Une image contenant diagramme, capture d’écran,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2486" name="Image 1" descr="Une image contenant diagramme, capture d’écran, texte, conception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3420" w14:textId="77777777" w:rsidR="00786EF7" w:rsidRPr="00786EF7" w:rsidRDefault="00786EF7" w:rsidP="00786EF7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rFonts w:eastAsia="Segoe UI Light"/>
          <w:sz w:val="24"/>
          <w:szCs w:val="24"/>
        </w:rPr>
      </w:pPr>
    </w:p>
    <w:p w14:paraId="6BE191AC" w14:textId="3B422F0D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 w:cs="Segoe UI Semibold"/>
          <w:bCs w:val="0"/>
          <w:iCs w:val="0"/>
          <w:sz w:val="24"/>
          <w:szCs w:val="24"/>
          <w:lang w:val="fr-CH" w:eastAsia="en-US"/>
        </w:rPr>
        <w:t xml:space="preserve">11.3. </w:t>
      </w:r>
      <w:r w:rsidR="00855AAF" w:rsidRPr="00032D46">
        <w:rPr>
          <w:rStyle w:val="ccHeading2Zchn"/>
          <w:rFonts w:eastAsia="Segoe UI Light" w:cs="Segoe UI Semibold"/>
          <w:bCs w:val="0"/>
          <w:iCs w:val="0"/>
          <w:sz w:val="24"/>
          <w:szCs w:val="24"/>
          <w:lang w:val="fr-CH" w:eastAsia="en-US"/>
        </w:rPr>
        <w:t>Principales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règles de gestion</w:t>
      </w:r>
    </w:p>
    <w:p w14:paraId="479E55F1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2053CC1B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49C9DB36" w14:textId="233E340C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11.4.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5FEB7152" w14:textId="60475B9A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27A85452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092EDB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6667344C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204E3BD3" w14:textId="6B502D35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 w:cs="Segoe UI Semibold"/>
          <w:bCs w:val="0"/>
          <w:iCs w:val="0"/>
          <w:sz w:val="24"/>
          <w:szCs w:val="24"/>
          <w:lang w:val="fr-CH" w:eastAsia="en-US"/>
        </w:rPr>
        <w:t xml:space="preserve">11.5. </w:t>
      </w:r>
      <w:r w:rsidR="00855AAF" w:rsidRPr="00032D46">
        <w:rPr>
          <w:rStyle w:val="ccHeading2Zchn"/>
          <w:rFonts w:eastAsia="Segoe UI Light" w:cs="Segoe UI Semibold"/>
          <w:bCs w:val="0"/>
          <w:iCs w:val="0"/>
          <w:sz w:val="24"/>
          <w:szCs w:val="24"/>
          <w:lang w:val="fr-CH" w:eastAsia="en-US"/>
        </w:rPr>
        <w:t>Volume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des données</w:t>
      </w:r>
    </w:p>
    <w:p w14:paraId="7459DCEC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40121FF1" w14:textId="77777777" w:rsidR="00786EF7" w:rsidRPr="00BD4A50" w:rsidRDefault="00786EF7" w:rsidP="000F55ED">
      <w:pPr>
        <w:pStyle w:val="ALMA3"/>
        <w:rPr>
          <w:lang w:val="fr-FR"/>
        </w:rPr>
      </w:pPr>
    </w:p>
    <w:p w14:paraId="589738E7" w14:textId="36A03142" w:rsidR="000F55ED" w:rsidRPr="00BD4A50" w:rsidRDefault="000F55ED" w:rsidP="1AFC3CC3">
      <w:pPr>
        <w:rPr>
          <w:sz w:val="18"/>
          <w:szCs w:val="18"/>
          <w:lang w:val="fr-FR"/>
        </w:rPr>
      </w:pPr>
    </w:p>
    <w:p w14:paraId="008D024D" w14:textId="291DD20B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11.6. </w:t>
      </w:r>
      <w:r w:rsidR="00A2474C" w:rsidRPr="109C3CB5">
        <w:rPr>
          <w:rStyle w:val="ccHeading2Zchn"/>
          <w:rFonts w:eastAsia="Segoe UI Light"/>
          <w:sz w:val="24"/>
          <w:szCs w:val="24"/>
        </w:rPr>
        <w:t>Écarts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critiques et interfaces </w:t>
      </w:r>
    </w:p>
    <w:p w14:paraId="3C9DE458" w14:textId="44B122AE" w:rsidR="00855AAF" w:rsidRPr="00BD4A50" w:rsidRDefault="00855AAF" w:rsidP="1AFC3CC3">
      <w:pPr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342590D3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104DC96F" w14:textId="49D65BA0" w:rsidR="00855AAF" w:rsidRPr="00BD4A50" w:rsidRDefault="00855AAF" w:rsidP="1AFC3CC3">
      <w:pPr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36203E4C" w14:textId="77777777" w:rsidR="00A2474C" w:rsidRPr="00BD4A50" w:rsidRDefault="00A2474C" w:rsidP="1AFC3CC3">
      <w:pPr>
        <w:rPr>
          <w:lang w:val="fr-FR"/>
        </w:rPr>
      </w:pPr>
    </w:p>
    <w:p w14:paraId="13354E84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7F11D15A" w14:textId="304D16AC" w:rsidR="00855AAF" w:rsidRPr="00BD4A50" w:rsidRDefault="00CF1B1D" w:rsidP="00CF1B1D">
      <w:pPr>
        <w:pStyle w:val="ALMA1"/>
        <w:numPr>
          <w:ilvl w:val="0"/>
          <w:numId w:val="0"/>
        </w:numPr>
        <w:outlineLvl w:val="0"/>
      </w:pPr>
      <w:bookmarkStart w:id="44" w:name="_Toc40655882"/>
      <w:r>
        <w:t>12.</w:t>
      </w:r>
      <w:r w:rsidR="000F55ED" w:rsidRPr="00BD4A50">
        <w:t xml:space="preserve"> </w:t>
      </w:r>
      <w:bookmarkStart w:id="45" w:name="_Toc209609215"/>
      <w:bookmarkStart w:id="46" w:name="_Toc210225378"/>
      <w:r w:rsidR="00855AAF" w:rsidRPr="00BD4A50">
        <w:t>Évaluation stock – Ventes</w:t>
      </w:r>
      <w:bookmarkEnd w:id="44"/>
      <w:bookmarkEnd w:id="45"/>
      <w:bookmarkEnd w:id="46"/>
    </w:p>
    <w:p w14:paraId="69995AC3" w14:textId="051F392D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12.1.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3B3BC86D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7F84D26A" w14:textId="5358F203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 xml:space="preserve">Les </w:t>
      </w:r>
      <w:r w:rsidR="26E614D7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25891E07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1851AD37" w14:textId="051EFCE5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12.2.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5.1</w:t>
      </w:r>
    </w:p>
    <w:p w14:paraId="106ED314" w14:textId="7BEBD68D" w:rsidR="00855AAF" w:rsidRPr="00BD4A50" w:rsidRDefault="002F294F" w:rsidP="00855AAF">
      <w:pPr>
        <w:rPr>
          <w:lang w:val="fr-FR"/>
        </w:rPr>
      </w:pPr>
      <w:r w:rsidRPr="002F294F">
        <w:rPr>
          <w:noProof/>
          <w:lang w:val="fr-FR"/>
        </w:rPr>
        <w:drawing>
          <wp:inline distT="0" distB="0" distL="0" distR="0" wp14:anchorId="2192DAA2" wp14:editId="448EF646">
            <wp:extent cx="5760720" cy="3903345"/>
            <wp:effectExtent l="0" t="0" r="0" b="1905"/>
            <wp:docPr id="554660623" name="Image 1" descr="Une image contenant capture d’écran, diagramme, texte, ble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60623" name="Image 1" descr="Une image contenant capture d’écran, diagramme, texte, bleu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4D4F" w14:textId="0613971D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12.3.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68367529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0C399F35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199D6AA8" w14:textId="3D2AFC66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12.4.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47115D90" w14:textId="3EA4CD71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5AFB27F0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092EDB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003F2F70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130B922A" w14:textId="660072BA" w:rsidR="00855AAF" w:rsidRPr="00A2474C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12.5. </w:t>
      </w:r>
      <w:r w:rsidR="00855AAF" w:rsidRPr="00A2474C">
        <w:rPr>
          <w:rStyle w:val="ccHeading2Zchn"/>
          <w:rFonts w:eastAsia="Segoe UI Light"/>
          <w:sz w:val="24"/>
          <w:szCs w:val="24"/>
        </w:rPr>
        <w:t>Volume des données</w:t>
      </w:r>
    </w:p>
    <w:p w14:paraId="2FF090D9" w14:textId="2421DD30" w:rsidR="00855AAF" w:rsidRPr="00A2474C" w:rsidRDefault="00855AAF" w:rsidP="00A2474C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0298540E" w14:textId="77777777" w:rsidR="000F55ED" w:rsidRPr="00BD4A50" w:rsidRDefault="000F55ED" w:rsidP="00855AAF">
      <w:pPr>
        <w:rPr>
          <w:sz w:val="18"/>
          <w:szCs w:val="18"/>
          <w:lang w:val="fr-FR"/>
        </w:rPr>
      </w:pPr>
    </w:p>
    <w:p w14:paraId="3AF18EC1" w14:textId="7F98E584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12.6. </w:t>
      </w:r>
      <w:r w:rsidR="00786EF7" w:rsidRPr="109C3CB5">
        <w:rPr>
          <w:rStyle w:val="ccHeading2Zchn"/>
          <w:rFonts w:eastAsia="Segoe UI Light"/>
          <w:sz w:val="24"/>
          <w:szCs w:val="24"/>
        </w:rPr>
        <w:t>Écarts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critiques et interfaces </w:t>
      </w:r>
    </w:p>
    <w:p w14:paraId="5FFE453F" w14:textId="08E2A538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0B496F7A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38B37880" w14:textId="26111254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2862CBC6" w14:textId="77777777" w:rsidR="00A2474C" w:rsidRPr="00BD4A50" w:rsidRDefault="00A2474C" w:rsidP="000F55ED">
      <w:pPr>
        <w:pStyle w:val="ALMA3"/>
        <w:rPr>
          <w:lang w:val="fr-FR"/>
        </w:rPr>
      </w:pPr>
    </w:p>
    <w:p w14:paraId="58228E94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40C4B9EE" w14:textId="65940ECA" w:rsidR="00855AAF" w:rsidRPr="00BD4A50" w:rsidRDefault="00CF1B1D" w:rsidP="00CF1B1D">
      <w:pPr>
        <w:pStyle w:val="ALMA1"/>
        <w:numPr>
          <w:ilvl w:val="0"/>
          <w:numId w:val="0"/>
        </w:numPr>
        <w:outlineLvl w:val="0"/>
      </w:pPr>
      <w:bookmarkStart w:id="47" w:name="_Toc40655883"/>
      <w:bookmarkStart w:id="48" w:name="_Toc209609216"/>
      <w:bookmarkStart w:id="49" w:name="_Toc210225379"/>
      <w:r>
        <w:t xml:space="preserve">13. </w:t>
      </w:r>
      <w:r w:rsidR="00855AAF" w:rsidRPr="00BD4A50">
        <w:t>Évaluation stock – Production</w:t>
      </w:r>
      <w:bookmarkEnd w:id="47"/>
      <w:bookmarkEnd w:id="48"/>
      <w:bookmarkEnd w:id="49"/>
    </w:p>
    <w:p w14:paraId="561DA418" w14:textId="62F3B205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13.1.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4A2D153E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3E94D446" w14:textId="660EF71C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 xml:space="preserve">Les </w:t>
      </w:r>
      <w:r w:rsidR="29000338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6EA058B8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18787C23" w14:textId="3BC26D46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13.2.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5.2</w:t>
      </w:r>
    </w:p>
    <w:p w14:paraId="613F16C4" w14:textId="297C03DB" w:rsidR="00855AAF" w:rsidRPr="00BD4A50" w:rsidRDefault="004962F1" w:rsidP="00855AAF">
      <w:pPr>
        <w:rPr>
          <w:lang w:val="fr-FR"/>
        </w:rPr>
      </w:pPr>
      <w:r w:rsidRPr="004962F1">
        <w:rPr>
          <w:noProof/>
          <w:lang w:val="fr-FR"/>
        </w:rPr>
        <w:drawing>
          <wp:inline distT="0" distB="0" distL="0" distR="0" wp14:anchorId="15ACBA02" wp14:editId="27A58FEA">
            <wp:extent cx="5760720" cy="3818890"/>
            <wp:effectExtent l="0" t="0" r="0" b="0"/>
            <wp:docPr id="570354226" name="Image 1" descr="Une image contenant capture d’écran, bleu,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54226" name="Image 1" descr="Une image contenant capture d’écran, bleu, texte, conception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450E" w14:textId="0D2ABFBD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13.3.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17BAFA7D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7B283D10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51BB7CBB" w14:textId="1986ED6A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13.4.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20ACFDC2" w14:textId="1E9D3D0E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7B3B143F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092EDB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278FBD91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50681F18" w14:textId="6F235299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13.5.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457DB722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3D071B9C" w14:textId="1C98B2E9" w:rsidR="000F55ED" w:rsidRPr="00BD4A50" w:rsidRDefault="000F55ED" w:rsidP="1AFC3CC3">
      <w:pPr>
        <w:rPr>
          <w:sz w:val="18"/>
          <w:szCs w:val="18"/>
          <w:lang w:val="fr-FR"/>
        </w:rPr>
      </w:pPr>
    </w:p>
    <w:p w14:paraId="010A5CDC" w14:textId="5BDE8B04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lastRenderedPageBreak/>
        <w:t xml:space="preserve">13.6. </w:t>
      </w:r>
      <w:r w:rsidR="00A2474C" w:rsidRPr="109C3CB5">
        <w:rPr>
          <w:rStyle w:val="ccHeading2Zchn"/>
          <w:rFonts w:eastAsia="Segoe UI Light"/>
          <w:sz w:val="24"/>
          <w:szCs w:val="24"/>
        </w:rPr>
        <w:t>Écarts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critiques et interfaces </w:t>
      </w:r>
    </w:p>
    <w:p w14:paraId="059913A8" w14:textId="1F81D77C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15D300C9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5C93D330" w14:textId="0C68C2C2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2E19CA3C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30F25400" w14:textId="07FA3152" w:rsidR="00A2474C" w:rsidRDefault="00A2474C" w:rsidP="00855AAF">
      <w:pPr>
        <w:rPr>
          <w:sz w:val="18"/>
          <w:szCs w:val="18"/>
          <w:lang w:val="fr-FR"/>
        </w:rPr>
      </w:pPr>
    </w:p>
    <w:p w14:paraId="300EB31F" w14:textId="77777777" w:rsidR="00A2474C" w:rsidRPr="00BD4A50" w:rsidRDefault="00A2474C" w:rsidP="00855AAF">
      <w:pPr>
        <w:rPr>
          <w:sz w:val="18"/>
          <w:szCs w:val="18"/>
          <w:lang w:val="fr-FR"/>
        </w:rPr>
      </w:pPr>
    </w:p>
    <w:p w14:paraId="2E703E22" w14:textId="4009BA30" w:rsidR="00855AAF" w:rsidRPr="00BD4A50" w:rsidRDefault="00CF1B1D" w:rsidP="00CF1B1D">
      <w:pPr>
        <w:pStyle w:val="ALMA1"/>
        <w:numPr>
          <w:ilvl w:val="0"/>
          <w:numId w:val="0"/>
        </w:numPr>
        <w:outlineLvl w:val="0"/>
      </w:pPr>
      <w:bookmarkStart w:id="50" w:name="_Toc40655884"/>
      <w:r>
        <w:t>14.</w:t>
      </w:r>
      <w:r w:rsidR="000F55ED" w:rsidRPr="00BD4A50">
        <w:t xml:space="preserve"> </w:t>
      </w:r>
      <w:bookmarkStart w:id="51" w:name="_Toc209609217"/>
      <w:bookmarkStart w:id="52" w:name="_Toc210225380"/>
      <w:r w:rsidR="00855AAF" w:rsidRPr="00BD4A50">
        <w:t>Traitements comptables</w:t>
      </w:r>
      <w:bookmarkEnd w:id="50"/>
      <w:bookmarkEnd w:id="51"/>
      <w:bookmarkEnd w:id="52"/>
    </w:p>
    <w:p w14:paraId="230C6C21" w14:textId="1DC7A858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14.1.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2E9CF64C" w14:textId="77777777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56A17FF3" w14:textId="73F0FB20" w:rsidR="00855AAF" w:rsidRPr="00BD4A50" w:rsidRDefault="00855AAF" w:rsidP="000F55ED">
      <w:pPr>
        <w:pStyle w:val="ALMA3"/>
        <w:rPr>
          <w:lang w:val="fr-FR"/>
        </w:rPr>
      </w:pPr>
      <w:r w:rsidRPr="00BD4A50">
        <w:rPr>
          <w:lang w:val="fr-FR"/>
        </w:rPr>
        <w:t xml:space="preserve">Les </w:t>
      </w:r>
      <w:r w:rsidR="3AA251BD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0CB66BEA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4D56B34B" w14:textId="06521A22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14.2.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6.0</w:t>
      </w:r>
    </w:p>
    <w:p w14:paraId="1229226F" w14:textId="7DF75251" w:rsidR="00855AAF" w:rsidRPr="00BD4A50" w:rsidRDefault="006D34E7" w:rsidP="00855AAF">
      <w:pPr>
        <w:rPr>
          <w:lang w:val="fr-FR"/>
        </w:rPr>
      </w:pPr>
      <w:r w:rsidRPr="006D34E7">
        <w:rPr>
          <w:noProof/>
          <w:lang w:val="fr-FR"/>
        </w:rPr>
        <w:drawing>
          <wp:inline distT="0" distB="0" distL="0" distR="0" wp14:anchorId="141DE145" wp14:editId="74ECE6A8">
            <wp:extent cx="5760720" cy="3893185"/>
            <wp:effectExtent l="0" t="0" r="0" b="0"/>
            <wp:docPr id="170673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E94C" w14:textId="77777777" w:rsidR="00FB3E76" w:rsidRDefault="00FB3E76" w:rsidP="00FB3E76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rFonts w:eastAsia="Segoe UI Light"/>
          <w:sz w:val="24"/>
          <w:szCs w:val="24"/>
        </w:rPr>
      </w:pPr>
    </w:p>
    <w:p w14:paraId="4F1ABC2A" w14:textId="53132B92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14.3.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4FB167CE" w14:textId="77777777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63E82DCA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5D31840F" w14:textId="64B94DB7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14.4.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4FA41FF2" w14:textId="17A6D27A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7D985BBE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092EDB" w:rsidRPr="00BD4A50">
        <w:rPr>
          <w:lang w:val="fr-FR"/>
        </w:rPr>
        <w:t>métiers attendus</w:t>
      </w:r>
      <w:r w:rsidRPr="00BD4A50">
        <w:rPr>
          <w:lang w:val="fr-FR"/>
        </w:rPr>
        <w:t>.</w:t>
      </w:r>
    </w:p>
    <w:p w14:paraId="666A615A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1A259CC1" w14:textId="6F5710DF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14.5.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2FFB5089" w14:textId="77777777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4053F2D9" w14:textId="77777777" w:rsidR="002E0DAF" w:rsidRPr="00BD4A50" w:rsidRDefault="002E0DAF" w:rsidP="00855AAF">
      <w:pPr>
        <w:rPr>
          <w:sz w:val="18"/>
          <w:szCs w:val="18"/>
          <w:lang w:val="fr-FR"/>
        </w:rPr>
      </w:pPr>
    </w:p>
    <w:p w14:paraId="4FC1AE37" w14:textId="614E486C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14.6. </w:t>
      </w:r>
      <w:r w:rsidR="00FB3E76" w:rsidRPr="109C3CB5">
        <w:rPr>
          <w:rStyle w:val="ccHeading2Zchn"/>
          <w:rFonts w:eastAsia="Segoe UI Light"/>
          <w:sz w:val="24"/>
          <w:szCs w:val="24"/>
        </w:rPr>
        <w:t>Écarts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critiques et interfaces </w:t>
      </w:r>
    </w:p>
    <w:p w14:paraId="54455AEE" w14:textId="53000E6A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59B51E78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03BE4C55" w14:textId="0E865BD2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368313A0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7C695A9F" w14:textId="77777777" w:rsidR="00A2474C" w:rsidRPr="00BD4A50" w:rsidRDefault="00A2474C" w:rsidP="00855AAF">
      <w:pPr>
        <w:rPr>
          <w:sz w:val="18"/>
          <w:szCs w:val="18"/>
          <w:lang w:val="fr-FR"/>
        </w:rPr>
      </w:pPr>
    </w:p>
    <w:p w14:paraId="5D94A42F" w14:textId="1DF6C6D1" w:rsidR="00855AAF" w:rsidRPr="00BD4A50" w:rsidRDefault="00CF1B1D" w:rsidP="00CF1B1D">
      <w:pPr>
        <w:pStyle w:val="ALMA1"/>
        <w:numPr>
          <w:ilvl w:val="0"/>
          <w:numId w:val="0"/>
        </w:numPr>
        <w:outlineLvl w:val="0"/>
      </w:pPr>
      <w:bookmarkStart w:id="53" w:name="_Toc40655885"/>
      <w:r>
        <w:t>15.</w:t>
      </w:r>
      <w:r w:rsidR="002E0DAF" w:rsidRPr="00BD4A50">
        <w:t xml:space="preserve">  </w:t>
      </w:r>
      <w:bookmarkStart w:id="54" w:name="_Toc209609218"/>
      <w:bookmarkStart w:id="55" w:name="_Toc210225381"/>
      <w:r w:rsidR="00855AAF" w:rsidRPr="00BD4A50">
        <w:t>Rapports comptables</w:t>
      </w:r>
      <w:bookmarkEnd w:id="53"/>
      <w:bookmarkEnd w:id="54"/>
      <w:bookmarkEnd w:id="55"/>
    </w:p>
    <w:p w14:paraId="2A6B8EB8" w14:textId="7D870D90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15.1.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7B4EF50B" w14:textId="77777777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1F1B9CC9" w14:textId="5C2C5133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 xml:space="preserve">Les </w:t>
      </w:r>
      <w:r w:rsidR="3DB70811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4D9E3449" w14:textId="5A7283C8" w:rsidR="1AFC3CC3" w:rsidRPr="00BD4A50" w:rsidRDefault="1AFC3CC3" w:rsidP="1AFC3CC3">
      <w:pPr>
        <w:pStyle w:val="ALMA3"/>
        <w:rPr>
          <w:lang w:val="fr-FR"/>
        </w:rPr>
      </w:pPr>
    </w:p>
    <w:p w14:paraId="340E04B7" w14:textId="77777777" w:rsidR="00FB3E76" w:rsidRDefault="00FB3E76" w:rsidP="1AFC3CC3">
      <w:pPr>
        <w:pStyle w:val="ALMA3"/>
        <w:rPr>
          <w:lang w:val="fr-FR"/>
        </w:rPr>
      </w:pPr>
    </w:p>
    <w:p w14:paraId="23CC533A" w14:textId="77777777" w:rsidR="00FB3E76" w:rsidRDefault="00FB3E76" w:rsidP="1AFC3CC3">
      <w:pPr>
        <w:pStyle w:val="ALMA3"/>
        <w:rPr>
          <w:lang w:val="fr-FR"/>
        </w:rPr>
      </w:pPr>
    </w:p>
    <w:p w14:paraId="027E73FF" w14:textId="77777777" w:rsidR="00FB3E76" w:rsidRDefault="00FB3E76" w:rsidP="1AFC3CC3">
      <w:pPr>
        <w:pStyle w:val="ALMA3"/>
        <w:rPr>
          <w:lang w:val="fr-FR"/>
        </w:rPr>
      </w:pPr>
    </w:p>
    <w:p w14:paraId="2AFF5A3E" w14:textId="77777777" w:rsidR="00FB3E76" w:rsidRDefault="00FB3E76" w:rsidP="1AFC3CC3">
      <w:pPr>
        <w:pStyle w:val="ALMA3"/>
        <w:rPr>
          <w:lang w:val="fr-FR"/>
        </w:rPr>
      </w:pPr>
    </w:p>
    <w:p w14:paraId="26B2FEE3" w14:textId="77777777" w:rsidR="00FB3E76" w:rsidRDefault="00FB3E76" w:rsidP="1AFC3CC3">
      <w:pPr>
        <w:pStyle w:val="ALMA3"/>
        <w:rPr>
          <w:lang w:val="fr-FR"/>
        </w:rPr>
      </w:pPr>
    </w:p>
    <w:p w14:paraId="74E9F224" w14:textId="77777777" w:rsidR="00FB3E76" w:rsidRDefault="00FB3E76" w:rsidP="1AFC3CC3">
      <w:pPr>
        <w:pStyle w:val="ALMA3"/>
        <w:rPr>
          <w:lang w:val="fr-FR"/>
        </w:rPr>
      </w:pPr>
    </w:p>
    <w:p w14:paraId="3CC432D6" w14:textId="77777777" w:rsidR="00FB3E76" w:rsidRDefault="00FB3E76" w:rsidP="1AFC3CC3">
      <w:pPr>
        <w:pStyle w:val="ALMA3"/>
        <w:rPr>
          <w:lang w:val="fr-FR"/>
        </w:rPr>
      </w:pPr>
    </w:p>
    <w:p w14:paraId="042051B9" w14:textId="77777777" w:rsidR="00FB3E76" w:rsidRDefault="00FB3E76" w:rsidP="1AFC3CC3">
      <w:pPr>
        <w:pStyle w:val="ALMA3"/>
        <w:rPr>
          <w:lang w:val="fr-FR"/>
        </w:rPr>
      </w:pPr>
    </w:p>
    <w:p w14:paraId="03CB2091" w14:textId="77777777" w:rsidR="00FB3E76" w:rsidRDefault="00FB3E76" w:rsidP="1AFC3CC3">
      <w:pPr>
        <w:pStyle w:val="ALMA3"/>
        <w:rPr>
          <w:lang w:val="fr-FR"/>
        </w:rPr>
      </w:pPr>
    </w:p>
    <w:p w14:paraId="621EF5B2" w14:textId="77777777" w:rsidR="00FB3E76" w:rsidRDefault="00FB3E76" w:rsidP="1AFC3CC3">
      <w:pPr>
        <w:pStyle w:val="ALMA3"/>
        <w:rPr>
          <w:lang w:val="fr-FR"/>
        </w:rPr>
      </w:pPr>
    </w:p>
    <w:p w14:paraId="07610819" w14:textId="77777777" w:rsidR="00FB3E76" w:rsidRDefault="00FB3E76" w:rsidP="1AFC3CC3">
      <w:pPr>
        <w:pStyle w:val="ALMA3"/>
        <w:rPr>
          <w:lang w:val="fr-FR"/>
        </w:rPr>
      </w:pPr>
    </w:p>
    <w:p w14:paraId="47F687EC" w14:textId="77777777" w:rsidR="00FB3E76" w:rsidRDefault="00FB3E76" w:rsidP="1AFC3CC3">
      <w:pPr>
        <w:pStyle w:val="ALMA3"/>
        <w:rPr>
          <w:lang w:val="fr-FR"/>
        </w:rPr>
      </w:pPr>
    </w:p>
    <w:p w14:paraId="5EA73799" w14:textId="77777777" w:rsidR="00FB3E76" w:rsidRDefault="00FB3E76" w:rsidP="1AFC3CC3">
      <w:pPr>
        <w:pStyle w:val="ALMA3"/>
        <w:rPr>
          <w:lang w:val="fr-FR"/>
        </w:rPr>
      </w:pPr>
    </w:p>
    <w:p w14:paraId="18D86961" w14:textId="77777777" w:rsidR="00FB3E76" w:rsidRDefault="00FB3E76" w:rsidP="1AFC3CC3">
      <w:pPr>
        <w:pStyle w:val="ALMA3"/>
        <w:rPr>
          <w:lang w:val="fr-FR"/>
        </w:rPr>
      </w:pPr>
    </w:p>
    <w:p w14:paraId="1C81655F" w14:textId="77777777" w:rsidR="00FB3E76" w:rsidRDefault="00FB3E76" w:rsidP="1AFC3CC3">
      <w:pPr>
        <w:pStyle w:val="ALMA3"/>
        <w:rPr>
          <w:lang w:val="fr-FR"/>
        </w:rPr>
      </w:pPr>
    </w:p>
    <w:p w14:paraId="3A595C28" w14:textId="77777777" w:rsidR="00FB3E76" w:rsidRDefault="00FB3E76" w:rsidP="1AFC3CC3">
      <w:pPr>
        <w:pStyle w:val="ALMA3"/>
        <w:rPr>
          <w:lang w:val="fr-FR"/>
        </w:rPr>
      </w:pPr>
    </w:p>
    <w:p w14:paraId="296F29D1" w14:textId="77777777" w:rsidR="00FB3E76" w:rsidRDefault="00FB3E76" w:rsidP="1AFC3CC3">
      <w:pPr>
        <w:pStyle w:val="ALMA3"/>
        <w:rPr>
          <w:lang w:val="fr-FR"/>
        </w:rPr>
      </w:pPr>
    </w:p>
    <w:p w14:paraId="35444D7E" w14:textId="77777777" w:rsidR="00FB3E76" w:rsidRDefault="00FB3E76" w:rsidP="1AFC3CC3">
      <w:pPr>
        <w:pStyle w:val="ALMA3"/>
        <w:rPr>
          <w:lang w:val="fr-FR"/>
        </w:rPr>
      </w:pPr>
    </w:p>
    <w:p w14:paraId="5E2E9979" w14:textId="77777777" w:rsidR="00FB3E76" w:rsidRDefault="00FB3E76" w:rsidP="1AFC3CC3">
      <w:pPr>
        <w:pStyle w:val="ALMA3"/>
        <w:rPr>
          <w:lang w:val="fr-FR"/>
        </w:rPr>
      </w:pPr>
    </w:p>
    <w:p w14:paraId="10F73FBD" w14:textId="77777777" w:rsidR="00FB3E76" w:rsidRDefault="00FB3E76" w:rsidP="1AFC3CC3">
      <w:pPr>
        <w:pStyle w:val="ALMA3"/>
        <w:rPr>
          <w:lang w:val="fr-FR"/>
        </w:rPr>
      </w:pPr>
    </w:p>
    <w:p w14:paraId="6E71FF03" w14:textId="77777777" w:rsidR="00FB3E76" w:rsidRDefault="00FB3E76" w:rsidP="1AFC3CC3">
      <w:pPr>
        <w:pStyle w:val="ALMA3"/>
        <w:rPr>
          <w:lang w:val="fr-FR"/>
        </w:rPr>
      </w:pPr>
    </w:p>
    <w:p w14:paraId="0C673450" w14:textId="77777777" w:rsidR="00FB3E76" w:rsidRDefault="00FB3E76" w:rsidP="1AFC3CC3">
      <w:pPr>
        <w:pStyle w:val="ALMA3"/>
        <w:rPr>
          <w:lang w:val="fr-FR"/>
        </w:rPr>
      </w:pPr>
    </w:p>
    <w:p w14:paraId="56A56F50" w14:textId="77777777" w:rsidR="00FB3E76" w:rsidRDefault="00FB3E76" w:rsidP="1AFC3CC3">
      <w:pPr>
        <w:pStyle w:val="ALMA3"/>
        <w:rPr>
          <w:lang w:val="fr-FR"/>
        </w:rPr>
      </w:pPr>
    </w:p>
    <w:p w14:paraId="21FAF01F" w14:textId="77777777" w:rsidR="00FB3E76" w:rsidRDefault="00FB3E76" w:rsidP="1AFC3CC3">
      <w:pPr>
        <w:pStyle w:val="ALMA3"/>
        <w:rPr>
          <w:lang w:val="fr-FR"/>
        </w:rPr>
      </w:pPr>
    </w:p>
    <w:p w14:paraId="08BBDE4C" w14:textId="77777777" w:rsidR="00FB3E76" w:rsidRDefault="00FB3E76" w:rsidP="1AFC3CC3">
      <w:pPr>
        <w:pStyle w:val="ALMA3"/>
        <w:rPr>
          <w:lang w:val="fr-FR"/>
        </w:rPr>
      </w:pPr>
    </w:p>
    <w:p w14:paraId="352C177A" w14:textId="77777777" w:rsidR="00FB3E76" w:rsidRDefault="00FB3E76" w:rsidP="1AFC3CC3">
      <w:pPr>
        <w:pStyle w:val="ALMA3"/>
        <w:rPr>
          <w:lang w:val="fr-FR"/>
        </w:rPr>
      </w:pPr>
    </w:p>
    <w:p w14:paraId="09C262AC" w14:textId="77777777" w:rsidR="00FB3E76" w:rsidRDefault="00FB3E76" w:rsidP="1AFC3CC3">
      <w:pPr>
        <w:pStyle w:val="ALMA3"/>
        <w:rPr>
          <w:lang w:val="fr-FR"/>
        </w:rPr>
      </w:pPr>
    </w:p>
    <w:p w14:paraId="7B5C3088" w14:textId="77777777" w:rsidR="00FB3E76" w:rsidRDefault="00FB3E76" w:rsidP="1AFC3CC3">
      <w:pPr>
        <w:pStyle w:val="ALMA3"/>
        <w:rPr>
          <w:lang w:val="fr-FR"/>
        </w:rPr>
      </w:pPr>
    </w:p>
    <w:p w14:paraId="248AB5AC" w14:textId="77777777" w:rsidR="00FB3E76" w:rsidRDefault="00FB3E76" w:rsidP="1AFC3CC3">
      <w:pPr>
        <w:pStyle w:val="ALMA3"/>
        <w:rPr>
          <w:lang w:val="fr-FR"/>
        </w:rPr>
      </w:pPr>
    </w:p>
    <w:p w14:paraId="56482BE3" w14:textId="77777777" w:rsidR="00FB3E76" w:rsidRDefault="00FB3E76" w:rsidP="1AFC3CC3">
      <w:pPr>
        <w:pStyle w:val="ALMA3"/>
        <w:rPr>
          <w:lang w:val="fr-FR"/>
        </w:rPr>
      </w:pPr>
    </w:p>
    <w:p w14:paraId="0A90359E" w14:textId="77777777" w:rsidR="00FB3E76" w:rsidRDefault="00FB3E76" w:rsidP="1AFC3CC3">
      <w:pPr>
        <w:pStyle w:val="ALMA3"/>
        <w:rPr>
          <w:lang w:val="fr-FR"/>
        </w:rPr>
      </w:pPr>
    </w:p>
    <w:p w14:paraId="29D4ED80" w14:textId="77777777" w:rsidR="00FB3E76" w:rsidRPr="00BD4A50" w:rsidRDefault="00FB3E76" w:rsidP="1AFC3CC3">
      <w:pPr>
        <w:pStyle w:val="ALMA3"/>
        <w:rPr>
          <w:lang w:val="fr-FR"/>
        </w:rPr>
      </w:pPr>
    </w:p>
    <w:p w14:paraId="015A932E" w14:textId="0BB053C0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lastRenderedPageBreak/>
        <w:t xml:space="preserve">15.2.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7.0</w:t>
      </w:r>
    </w:p>
    <w:p w14:paraId="0ACCFC1E" w14:textId="224A8F92" w:rsidR="00855AAF" w:rsidRPr="00BD4A50" w:rsidRDefault="00C8016A" w:rsidP="00855AAF">
      <w:pPr>
        <w:rPr>
          <w:lang w:val="fr-FR"/>
        </w:rPr>
      </w:pPr>
      <w:r w:rsidRPr="00C8016A">
        <w:rPr>
          <w:noProof/>
          <w:lang w:val="fr-FR"/>
        </w:rPr>
        <w:drawing>
          <wp:inline distT="0" distB="0" distL="0" distR="0" wp14:anchorId="21729707" wp14:editId="71E932D8">
            <wp:extent cx="5760720" cy="6818630"/>
            <wp:effectExtent l="0" t="0" r="0" b="1270"/>
            <wp:docPr id="603381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10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BFD4" w14:textId="77777777" w:rsidR="00A2474C" w:rsidRPr="00A2474C" w:rsidRDefault="00A2474C" w:rsidP="00A2474C">
      <w:pPr>
        <w:rPr>
          <w:lang w:val="fr-FR" w:eastAsia="de-DE"/>
        </w:rPr>
      </w:pPr>
    </w:p>
    <w:p w14:paraId="74F0CB69" w14:textId="33DC942B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15.3.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54B86F8B" w14:textId="77777777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429C1B69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79D464E8" w14:textId="64B22AFD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15.4.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64300959" w14:textId="1337C70F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6D1B16E9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FB3E76" w:rsidRPr="00BD4A50">
        <w:rPr>
          <w:lang w:val="fr-FR"/>
        </w:rPr>
        <w:t>métiers</w:t>
      </w:r>
      <w:r w:rsidRPr="00BD4A50">
        <w:rPr>
          <w:lang w:val="fr-FR"/>
        </w:rPr>
        <w:t xml:space="preserve"> attendus.</w:t>
      </w:r>
    </w:p>
    <w:p w14:paraId="21E378EB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2EA2A431" w14:textId="75C76E7A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lastRenderedPageBreak/>
        <w:t xml:space="preserve">15.5.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3081B6F5" w14:textId="77777777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7B548F98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7615BC11" w14:textId="5A6F6F08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15.6. </w:t>
      </w:r>
      <w:r w:rsidR="00A2474C" w:rsidRPr="109C3CB5">
        <w:rPr>
          <w:rStyle w:val="ccHeading2Zchn"/>
          <w:rFonts w:eastAsia="Segoe UI Light"/>
          <w:sz w:val="24"/>
          <w:szCs w:val="24"/>
        </w:rPr>
        <w:t>Écarts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critiques et interfaces </w:t>
      </w:r>
    </w:p>
    <w:p w14:paraId="3ADCD023" w14:textId="0E7C34C3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1869A7F5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4429A136" w14:textId="019F8DA7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0C1A6DEF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700B4C94" w14:textId="77777777" w:rsidR="00A2474C" w:rsidRPr="00BD4A50" w:rsidRDefault="00A2474C" w:rsidP="00855AAF">
      <w:pPr>
        <w:rPr>
          <w:sz w:val="18"/>
          <w:szCs w:val="18"/>
          <w:lang w:val="fr-FR"/>
        </w:rPr>
      </w:pPr>
    </w:p>
    <w:p w14:paraId="6CF83114" w14:textId="7487B5D0" w:rsidR="00855AAF" w:rsidRPr="00BD4A50" w:rsidRDefault="00CF1B1D" w:rsidP="00CF1B1D">
      <w:pPr>
        <w:pStyle w:val="ALMA1"/>
        <w:numPr>
          <w:ilvl w:val="0"/>
          <w:numId w:val="0"/>
        </w:numPr>
        <w:outlineLvl w:val="0"/>
      </w:pPr>
      <w:bookmarkStart w:id="56" w:name="_Toc40655886"/>
      <w:r>
        <w:t>16.</w:t>
      </w:r>
      <w:r w:rsidR="002E0DAF" w:rsidRPr="00BD4A50">
        <w:t xml:space="preserve">  </w:t>
      </w:r>
      <w:bookmarkStart w:id="57" w:name="_Toc209609219"/>
      <w:bookmarkStart w:id="58" w:name="_Toc210225382"/>
      <w:r w:rsidR="00855AAF" w:rsidRPr="00BD4A50">
        <w:t>Historiques comptables</w:t>
      </w:r>
      <w:bookmarkEnd w:id="56"/>
      <w:bookmarkEnd w:id="57"/>
      <w:bookmarkEnd w:id="58"/>
    </w:p>
    <w:p w14:paraId="087FC282" w14:textId="7A22CFA8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16.1. </w:t>
      </w:r>
      <w:r w:rsidR="00855AAF" w:rsidRPr="00BD4A50">
        <w:rPr>
          <w:rStyle w:val="ccHeading2Zchn"/>
          <w:rFonts w:eastAsia="Segoe UI Light"/>
          <w:sz w:val="24"/>
          <w:szCs w:val="24"/>
        </w:rPr>
        <w:t>Contexte et Hypothèses</w:t>
      </w:r>
    </w:p>
    <w:p w14:paraId="28559A9E" w14:textId="77777777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Décrire la situation actuelle, les points critiques et les attentes client sur ce processus.</w:t>
      </w:r>
    </w:p>
    <w:p w14:paraId="13138772" w14:textId="6CC274F1" w:rsidR="00A2474C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 xml:space="preserve">Les </w:t>
      </w:r>
      <w:r w:rsidR="2BC1B277" w:rsidRPr="00BD4A50">
        <w:rPr>
          <w:lang w:val="fr-FR"/>
        </w:rPr>
        <w:t>hypothèses</w:t>
      </w:r>
      <w:r w:rsidRPr="00BD4A50">
        <w:rPr>
          <w:lang w:val="fr-FR"/>
        </w:rPr>
        <w:t xml:space="preserve"> qui peuvent avoir un impact sur le projet doivent être indiquées.</w:t>
      </w:r>
    </w:p>
    <w:p w14:paraId="253922C2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1BF74113" w14:textId="722C628A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16.2. </w:t>
      </w:r>
      <w:r w:rsidR="00855AAF" w:rsidRPr="00BD4A50">
        <w:rPr>
          <w:rStyle w:val="ccHeading2Zchn"/>
          <w:rFonts w:eastAsia="Segoe UI Light"/>
          <w:sz w:val="24"/>
          <w:szCs w:val="24"/>
        </w:rPr>
        <w:t>Schéma des processus ERP : Finance 8.0</w:t>
      </w:r>
    </w:p>
    <w:p w14:paraId="77882C26" w14:textId="4C3EB5E0" w:rsidR="00855AAF" w:rsidRPr="00BD4A50" w:rsidRDefault="00614B69" w:rsidP="00855AAF">
      <w:pPr>
        <w:rPr>
          <w:lang w:val="fr-FR"/>
        </w:rPr>
      </w:pPr>
      <w:r w:rsidRPr="00614B69">
        <w:rPr>
          <w:noProof/>
          <w:lang w:val="fr-FR"/>
        </w:rPr>
        <w:drawing>
          <wp:inline distT="0" distB="0" distL="0" distR="0" wp14:anchorId="1CD42566" wp14:editId="7689FA18">
            <wp:extent cx="5760720" cy="4526280"/>
            <wp:effectExtent l="0" t="0" r="0" b="7620"/>
            <wp:docPr id="783561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610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CED5" w14:textId="77777777" w:rsidR="00FB3E76" w:rsidRDefault="00FB3E76" w:rsidP="00FB3E76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rFonts w:eastAsia="Segoe UI Light"/>
          <w:sz w:val="24"/>
          <w:szCs w:val="24"/>
        </w:rPr>
      </w:pPr>
    </w:p>
    <w:p w14:paraId="3E129B20" w14:textId="4109E606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16.3. </w:t>
      </w:r>
      <w:r w:rsidR="00855AAF" w:rsidRPr="00BD4A50">
        <w:rPr>
          <w:rStyle w:val="ccHeading2Zchn"/>
          <w:rFonts w:eastAsia="Segoe UI Light"/>
          <w:sz w:val="24"/>
          <w:szCs w:val="24"/>
        </w:rPr>
        <w:t>Principales règles de gestion</w:t>
      </w:r>
    </w:p>
    <w:p w14:paraId="6AD5F510" w14:textId="77777777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Décrire les principales règles du client et comment l’ERP peut y répondre.</w:t>
      </w:r>
    </w:p>
    <w:p w14:paraId="2D2749DF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5749A895" w14:textId="28D5F306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lastRenderedPageBreak/>
        <w:t xml:space="preserve">16.4. </w:t>
      </w:r>
      <w:r w:rsidR="00855AAF" w:rsidRPr="00BD4A50">
        <w:rPr>
          <w:rStyle w:val="ccHeading2Zchn"/>
          <w:rFonts w:eastAsia="Segoe UI Light"/>
          <w:sz w:val="24"/>
          <w:szCs w:val="24"/>
        </w:rPr>
        <w:t>Documents et statistiques</w:t>
      </w:r>
    </w:p>
    <w:p w14:paraId="3FD53B4A" w14:textId="071FA7F7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 xml:space="preserve">Décrire les documents de l’ERP qui doivent être imprimés durant ce </w:t>
      </w:r>
      <w:r w:rsidR="66511389" w:rsidRPr="00BD4A50">
        <w:rPr>
          <w:lang w:val="fr-FR"/>
        </w:rPr>
        <w:t>processus</w:t>
      </w:r>
      <w:r w:rsidRPr="00BD4A50">
        <w:rPr>
          <w:lang w:val="fr-FR"/>
        </w:rPr>
        <w:t xml:space="preserve"> ainsi que les états et statistiques </w:t>
      </w:r>
      <w:r w:rsidR="00FB3E76" w:rsidRPr="00BD4A50">
        <w:rPr>
          <w:lang w:val="fr-FR"/>
        </w:rPr>
        <w:t>métiers</w:t>
      </w:r>
      <w:r w:rsidRPr="00BD4A50">
        <w:rPr>
          <w:lang w:val="fr-FR"/>
        </w:rPr>
        <w:t xml:space="preserve"> attendus.</w:t>
      </w:r>
    </w:p>
    <w:p w14:paraId="72505395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0EA362D5" w14:textId="61388A19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16.5. </w:t>
      </w:r>
      <w:r w:rsidR="00855AAF" w:rsidRPr="00BD4A50">
        <w:rPr>
          <w:rStyle w:val="ccHeading2Zchn"/>
          <w:rFonts w:eastAsia="Segoe UI Light"/>
          <w:sz w:val="24"/>
          <w:szCs w:val="24"/>
        </w:rPr>
        <w:t>Volume des données</w:t>
      </w:r>
    </w:p>
    <w:p w14:paraId="2D1347D7" w14:textId="77777777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Indiquer les volumes des données référentielles ainsi que le nombre de documents par période (jour, semaine, mois ou années).</w:t>
      </w:r>
    </w:p>
    <w:p w14:paraId="57B7E15D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444D99F5" w14:textId="5DBC3E02" w:rsidR="00855AAF" w:rsidRPr="00BD4A50" w:rsidRDefault="00CF1B1D" w:rsidP="00CF1B1D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 xml:space="preserve">16.6. </w:t>
      </w:r>
      <w:r w:rsidR="00A2474C" w:rsidRPr="109C3CB5">
        <w:rPr>
          <w:rStyle w:val="ccHeading2Zchn"/>
          <w:rFonts w:eastAsia="Segoe UI Light"/>
          <w:sz w:val="24"/>
          <w:szCs w:val="24"/>
        </w:rPr>
        <w:t>Écarts</w:t>
      </w:r>
      <w:r w:rsidR="00855AAF" w:rsidRPr="00BD4A50">
        <w:rPr>
          <w:rStyle w:val="ccHeading2Zchn"/>
          <w:rFonts w:eastAsia="Segoe UI Light"/>
          <w:sz w:val="24"/>
          <w:szCs w:val="24"/>
        </w:rPr>
        <w:t xml:space="preserve"> critiques et interfaces </w:t>
      </w:r>
    </w:p>
    <w:p w14:paraId="7018186E" w14:textId="1067C98A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Indiquer les écarts critiques et interfaces identifiés durant ces ateliers d</w:t>
      </w:r>
      <w:r w:rsidR="6FC9C708" w:rsidRPr="00BD4A50">
        <w:rPr>
          <w:lang w:val="fr-FR"/>
        </w:rPr>
        <w:t>'</w:t>
      </w:r>
      <w:r w:rsidRPr="00BD4A50">
        <w:rPr>
          <w:lang w:val="fr-FR"/>
        </w:rPr>
        <w:t>analyse.</w:t>
      </w:r>
    </w:p>
    <w:p w14:paraId="676E184A" w14:textId="70EDD784" w:rsidR="00855AAF" w:rsidRPr="00BD4A50" w:rsidRDefault="00855AAF" w:rsidP="002E0DAF">
      <w:pPr>
        <w:pStyle w:val="ALMA3"/>
        <w:rPr>
          <w:lang w:val="fr-FR"/>
        </w:rPr>
      </w:pPr>
      <w:r w:rsidRPr="00BD4A50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05A6B11E" w14:textId="77777777" w:rsidR="00855AAF" w:rsidRPr="00BD4A50" w:rsidRDefault="00855AAF" w:rsidP="00855AAF">
      <w:pPr>
        <w:rPr>
          <w:sz w:val="18"/>
          <w:szCs w:val="18"/>
          <w:lang w:val="fr-FR"/>
        </w:rPr>
      </w:pPr>
    </w:p>
    <w:p w14:paraId="4F0B9BE5" w14:textId="77777777" w:rsidR="002E0DAF" w:rsidRPr="00BD4A50" w:rsidRDefault="002E0DAF" w:rsidP="00855AAF">
      <w:pPr>
        <w:rPr>
          <w:sz w:val="18"/>
          <w:szCs w:val="18"/>
          <w:lang w:val="fr-FR"/>
        </w:rPr>
      </w:pPr>
    </w:p>
    <w:p w14:paraId="66E58464" w14:textId="508D49F1" w:rsidR="00855AAF" w:rsidRPr="00BD4A50" w:rsidRDefault="002E0DAF" w:rsidP="00CF1B1D">
      <w:pPr>
        <w:pStyle w:val="ALMA1"/>
        <w:numPr>
          <w:ilvl w:val="0"/>
          <w:numId w:val="0"/>
        </w:numPr>
        <w:outlineLvl w:val="0"/>
      </w:pPr>
      <w:bookmarkStart w:id="59" w:name="_Toc40655887"/>
      <w:bookmarkStart w:id="60" w:name="_Toc209609220"/>
      <w:bookmarkStart w:id="61" w:name="_Toc210225383"/>
      <w:r w:rsidRPr="00BD4A50">
        <w:t>17 Annexe</w:t>
      </w:r>
      <w:r w:rsidR="00855AAF" w:rsidRPr="00BD4A50">
        <w:t xml:space="preserve"> 1 : Liste d‘écarts</w:t>
      </w:r>
      <w:bookmarkEnd w:id="59"/>
      <w:bookmarkEnd w:id="60"/>
      <w:bookmarkEnd w:id="61"/>
    </w:p>
    <w:p w14:paraId="0E14EEE3" w14:textId="12F98805" w:rsidR="00855AAF" w:rsidRPr="00BD4A50" w:rsidRDefault="00BE2846" w:rsidP="00A2474C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rFonts w:eastAsia="Segoe UI Light"/>
          <w:sz w:val="24"/>
          <w:szCs w:val="24"/>
        </w:rPr>
      </w:pPr>
      <w:r>
        <w:rPr>
          <w:rStyle w:val="ccHeading2Zchn"/>
          <w:rFonts w:eastAsia="Segoe UI Light"/>
          <w:sz w:val="24"/>
          <w:szCs w:val="24"/>
        </w:rPr>
        <w:t>17.1.</w:t>
      </w:r>
      <w:r w:rsidR="002E0DAF" w:rsidRPr="00BD4A50">
        <w:rPr>
          <w:rStyle w:val="ccHeading2Zchn"/>
          <w:rFonts w:eastAsia="Segoe UI Light"/>
          <w:sz w:val="24"/>
          <w:szCs w:val="24"/>
        </w:rPr>
        <w:t xml:space="preserve">    </w:t>
      </w:r>
      <w:r w:rsidR="00855AAF" w:rsidRPr="00BD4A50">
        <w:rPr>
          <w:rStyle w:val="ccHeading2Zchn"/>
          <w:rFonts w:eastAsia="Segoe UI Light"/>
          <w:sz w:val="24"/>
          <w:szCs w:val="24"/>
        </w:rPr>
        <w:t>Liste d’écarts</w:t>
      </w:r>
    </w:p>
    <w:p w14:paraId="340089C3" w14:textId="74737E81" w:rsidR="009B4A55" w:rsidRPr="00BD4A50" w:rsidRDefault="65F25BB6" w:rsidP="1AFC3CC3">
      <w:pPr>
        <w:spacing w:before="120" w:after="120" w:line="240" w:lineRule="auto"/>
        <w:rPr>
          <w:lang w:val="fr-FR"/>
        </w:rPr>
      </w:pPr>
      <w:r w:rsidRPr="00BD4A50">
        <w:rPr>
          <w:lang w:val="fr-FR"/>
        </w:rPr>
        <w:t>La liste d’écart doit être initialisée et finalisée à la fin de la phase d’analyse.</w:t>
      </w:r>
    </w:p>
    <w:p w14:paraId="368607DE" w14:textId="4477BFA7" w:rsidR="009B4A55" w:rsidRPr="00BD4A50" w:rsidRDefault="65F25BB6" w:rsidP="1AFC3CC3">
      <w:pPr>
        <w:spacing w:before="120" w:after="120" w:line="240" w:lineRule="auto"/>
        <w:rPr>
          <w:lang w:val="fr-FR"/>
        </w:rPr>
      </w:pPr>
      <w:r w:rsidRPr="00BD4A50">
        <w:rPr>
          <w:lang w:val="fr-FR"/>
        </w:rPr>
        <w:t>Indiquer l’URL où la liste des écarts sera stockée (SharePoint / Teams / DevOps / Autre).</w:t>
      </w:r>
    </w:p>
    <w:p w14:paraId="4172C289" w14:textId="37E2E423" w:rsidR="1AFC3CC3" w:rsidRPr="00BD4A50" w:rsidRDefault="1AFC3CC3" w:rsidP="1AFC3CC3">
      <w:pPr>
        <w:spacing w:before="120" w:after="120" w:line="240" w:lineRule="auto"/>
        <w:rPr>
          <w:lang w:val="fr-FR"/>
        </w:rPr>
      </w:pPr>
    </w:p>
    <w:p w14:paraId="4795489C" w14:textId="1A1DE6AD" w:rsidR="006A3063" w:rsidRPr="00BD4A50" w:rsidRDefault="006A3063" w:rsidP="1AFC3CC3">
      <w:pPr>
        <w:spacing w:before="0" w:after="0"/>
        <w:rPr>
          <w:sz w:val="18"/>
          <w:szCs w:val="18"/>
          <w:lang w:val="fr-FR"/>
        </w:rPr>
      </w:pPr>
    </w:p>
    <w:sectPr w:rsidR="006A3063" w:rsidRPr="00BD4A50" w:rsidSect="000D3F4F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type w:val="continuous"/>
      <w:pgSz w:w="11906" w:h="16838" w:code="9"/>
      <w:pgMar w:top="1560" w:right="1417" w:bottom="1417" w:left="1417" w:header="51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2336C" w14:textId="77777777" w:rsidR="002C5A34" w:rsidRPr="00FA1B6B" w:rsidRDefault="002C5A34" w:rsidP="00284755">
      <w:pPr>
        <w:spacing w:after="0"/>
      </w:pPr>
      <w:r w:rsidRPr="00FA1B6B">
        <w:separator/>
      </w:r>
    </w:p>
  </w:endnote>
  <w:endnote w:type="continuationSeparator" w:id="0">
    <w:p w14:paraId="011F6244" w14:textId="77777777" w:rsidR="002C5A34" w:rsidRPr="00FA1B6B" w:rsidRDefault="002C5A34" w:rsidP="00284755">
      <w:pPr>
        <w:spacing w:after="0"/>
      </w:pPr>
      <w:r w:rsidRPr="00FA1B6B">
        <w:continuationSeparator/>
      </w:r>
    </w:p>
  </w:endnote>
  <w:endnote w:type="continuationNotice" w:id="1">
    <w:p w14:paraId="0209CA19" w14:textId="77777777" w:rsidR="002C5A34" w:rsidRPr="00FA1B6B" w:rsidRDefault="002C5A3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Frutiger47-CondensedLight">
    <w:altName w:val="Leelawadee UI Semilight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47LightC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imbuSanNov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antGarde CondBook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utiger 55 Roman">
    <w:altName w:val="Calibri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Sans Text Light">
    <w:charset w:val="00"/>
    <w:family w:val="auto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9679" w14:textId="77777777" w:rsidR="008546F7" w:rsidRDefault="008546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24"/>
      <w:gridCol w:w="3023"/>
      <w:gridCol w:w="3025"/>
    </w:tblGrid>
    <w:tr w:rsidR="00AC14F7" w:rsidRPr="00FA1B6B" w14:paraId="3E5800FD" w14:textId="77777777" w:rsidTr="00AC5E9A">
      <w:trPr>
        <w:trHeight w:val="680"/>
      </w:trPr>
      <w:tc>
        <w:tcPr>
          <w:tcW w:w="1667" w:type="pct"/>
        </w:tcPr>
        <w:p w14:paraId="2215DCF0" w14:textId="3DCE2D1F" w:rsidR="00F448C2" w:rsidRPr="005F758A" w:rsidRDefault="003728C6" w:rsidP="00A00105">
          <w:pPr>
            <w:widowControl w:val="0"/>
            <w:autoSpaceDE w:val="0"/>
            <w:autoSpaceDN w:val="0"/>
            <w:adjustRightInd w:val="0"/>
            <w:spacing w:before="60" w:after="60"/>
            <w:jc w:val="lef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</w:pPr>
          <w:proofErr w:type="spellStart"/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Almakom</w:t>
          </w:r>
          <w:proofErr w:type="spellEnd"/>
          <w:r w:rsidR="00A00105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 xml:space="preserve"> </w:t>
          </w:r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SA</w:t>
          </w:r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br/>
          </w:r>
          <w:r w:rsidR="00F448C2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 xml:space="preserve">Ch. </w:t>
          </w:r>
          <w:r w:rsidR="006573C3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du Vernay 14A</w:t>
          </w:r>
        </w:p>
        <w:p w14:paraId="7B5C6983" w14:textId="3BC99D42" w:rsidR="00DC73FB" w:rsidRPr="00FA1B6B" w:rsidRDefault="00F448C2" w:rsidP="00F448C2">
          <w:pPr>
            <w:widowControl w:val="0"/>
            <w:autoSpaceDE w:val="0"/>
            <w:autoSpaceDN w:val="0"/>
            <w:adjustRightInd w:val="0"/>
            <w:spacing w:before="60" w:after="60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1196 Gland</w:t>
          </w:r>
        </w:p>
      </w:tc>
      <w:tc>
        <w:tcPr>
          <w:tcW w:w="1666" w:type="pct"/>
        </w:tcPr>
        <w:p w14:paraId="2348CAEA" w14:textId="68752F57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center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PAGE 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/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NUMPAGES   \* MERGEFORMAT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15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</w:p>
      </w:tc>
      <w:tc>
        <w:tcPr>
          <w:tcW w:w="1667" w:type="pct"/>
        </w:tcPr>
        <w:p w14:paraId="3A9D4475" w14:textId="1A88B936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righ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 xml:space="preserve">+41 (0)22 503 95 99 </w:t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  <w:t>www.almakom.ch</w:t>
          </w:r>
        </w:p>
      </w:tc>
    </w:tr>
  </w:tbl>
  <w:p w14:paraId="512AC47F" w14:textId="72A608A6" w:rsidR="00804994" w:rsidRPr="00FA1B6B" w:rsidRDefault="00AC14F7" w:rsidP="005E392D">
    <w:pPr>
      <w:pStyle w:val="Footer"/>
    </w:pPr>
    <w:r w:rsidRPr="00FA1B6B">
      <w:rPr>
        <w:noProof/>
        <w:sz w:val="44"/>
      </w:rPr>
      <w:drawing>
        <wp:anchor distT="0" distB="0" distL="114300" distR="114300" simplePos="0" relativeHeight="251658242" behindDoc="1" locked="0" layoutInCell="1" allowOverlap="1" wp14:anchorId="6333FFB8" wp14:editId="26F9B9E4">
          <wp:simplePos x="0" y="0"/>
          <wp:positionH relativeFrom="column">
            <wp:posOffset>-883285</wp:posOffset>
          </wp:positionH>
          <wp:positionV relativeFrom="paragraph">
            <wp:posOffset>-672465</wp:posOffset>
          </wp:positionV>
          <wp:extent cx="7521575" cy="891540"/>
          <wp:effectExtent l="0" t="0" r="3175" b="3810"/>
          <wp:wrapNone/>
          <wp:docPr id="1232856813" name="Graphic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2856813" name="Graphic 14"/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36328" b="28068"/>
                  <a:stretch/>
                </pic:blipFill>
                <pic:spPr>
                  <a:xfrm rot="10800000">
                    <a:off x="0" y="0"/>
                    <a:ext cx="7521575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CAB62D2" w14:paraId="4F98782C" w14:textId="77777777" w:rsidTr="7CAB62D2">
      <w:trPr>
        <w:trHeight w:val="300"/>
      </w:trPr>
      <w:tc>
        <w:tcPr>
          <w:tcW w:w="3020" w:type="dxa"/>
        </w:tcPr>
        <w:p w14:paraId="2AD0A944" w14:textId="2A377B9F" w:rsidR="7CAB62D2" w:rsidRDefault="7CAB62D2" w:rsidP="7CAB62D2">
          <w:pPr>
            <w:pStyle w:val="Header"/>
            <w:ind w:left="-115"/>
          </w:pPr>
        </w:p>
      </w:tc>
      <w:tc>
        <w:tcPr>
          <w:tcW w:w="3020" w:type="dxa"/>
        </w:tcPr>
        <w:p w14:paraId="08E71D35" w14:textId="3CF2561A" w:rsidR="7CAB62D2" w:rsidRDefault="7CAB62D2" w:rsidP="7CAB62D2">
          <w:pPr>
            <w:pStyle w:val="Header"/>
            <w:jc w:val="center"/>
          </w:pPr>
        </w:p>
      </w:tc>
      <w:tc>
        <w:tcPr>
          <w:tcW w:w="3020" w:type="dxa"/>
        </w:tcPr>
        <w:p w14:paraId="61EBADDE" w14:textId="1822A195" w:rsidR="7CAB62D2" w:rsidRDefault="7CAB62D2" w:rsidP="7CAB62D2">
          <w:pPr>
            <w:pStyle w:val="Header"/>
            <w:ind w:right="-115"/>
            <w:jc w:val="right"/>
          </w:pPr>
        </w:p>
      </w:tc>
    </w:tr>
  </w:tbl>
  <w:p w14:paraId="0A351298" w14:textId="2E7FA3FB" w:rsidR="7CAB62D2" w:rsidRDefault="7CAB62D2" w:rsidP="7CAB6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C55A5" w14:textId="77777777" w:rsidR="002C5A34" w:rsidRPr="00FA1B6B" w:rsidRDefault="002C5A34" w:rsidP="00284755">
      <w:pPr>
        <w:spacing w:after="0"/>
      </w:pPr>
      <w:r w:rsidRPr="00FA1B6B">
        <w:separator/>
      </w:r>
    </w:p>
  </w:footnote>
  <w:footnote w:type="continuationSeparator" w:id="0">
    <w:p w14:paraId="1C3F3B10" w14:textId="77777777" w:rsidR="002C5A34" w:rsidRPr="00FA1B6B" w:rsidRDefault="002C5A34" w:rsidP="00284755">
      <w:pPr>
        <w:spacing w:after="0"/>
      </w:pPr>
      <w:r w:rsidRPr="00FA1B6B">
        <w:continuationSeparator/>
      </w:r>
    </w:p>
  </w:footnote>
  <w:footnote w:type="continuationNotice" w:id="1">
    <w:p w14:paraId="0E675198" w14:textId="77777777" w:rsidR="002C5A34" w:rsidRPr="00FA1B6B" w:rsidRDefault="002C5A34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AF339" w14:textId="77777777" w:rsidR="008546F7" w:rsidRDefault="008546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D10F" w14:textId="5EA1CA13" w:rsidR="00804994" w:rsidRPr="00FA1B6B" w:rsidRDefault="008D285D" w:rsidP="00284755">
    <w:pPr>
      <w:pStyle w:val="Header"/>
      <w:jc w:val="right"/>
      <w:rPr>
        <w:sz w:val="44"/>
      </w:rPr>
    </w:pPr>
    <w:r w:rsidRPr="00FA1B6B">
      <w:rPr>
        <w:noProof/>
      </w:rPr>
      <w:drawing>
        <wp:anchor distT="0" distB="0" distL="114300" distR="114300" simplePos="0" relativeHeight="251658244" behindDoc="0" locked="0" layoutInCell="1" allowOverlap="1" wp14:anchorId="67FAF502" wp14:editId="2585FF0A">
          <wp:simplePos x="0" y="0"/>
          <wp:positionH relativeFrom="column">
            <wp:posOffset>4333504</wp:posOffset>
          </wp:positionH>
          <wp:positionV relativeFrom="paragraph">
            <wp:posOffset>-94615</wp:posOffset>
          </wp:positionV>
          <wp:extent cx="2139315" cy="532130"/>
          <wp:effectExtent l="0" t="0" r="0" b="1270"/>
          <wp:wrapNone/>
          <wp:docPr id="1769280017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315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A1B6B">
      <w:rPr>
        <w:noProof/>
      </w:rPr>
      <w:drawing>
        <wp:anchor distT="0" distB="0" distL="114300" distR="114300" simplePos="0" relativeHeight="251658240" behindDoc="0" locked="0" layoutInCell="1" allowOverlap="1" wp14:anchorId="5108C525" wp14:editId="0AA9EF63">
          <wp:simplePos x="0" y="0"/>
          <wp:positionH relativeFrom="column">
            <wp:posOffset>-879475</wp:posOffset>
          </wp:positionH>
          <wp:positionV relativeFrom="paragraph">
            <wp:posOffset>-311150</wp:posOffset>
          </wp:positionV>
          <wp:extent cx="7554933" cy="1008380"/>
          <wp:effectExtent l="0" t="0" r="8255" b="1270"/>
          <wp:wrapNone/>
          <wp:docPr id="2014717057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3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554933" cy="1008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2188" w14:textId="28E089B7" w:rsidR="00804994" w:rsidRPr="00FA1B6B" w:rsidRDefault="008D285D" w:rsidP="00F8196B">
    <w:pPr>
      <w:pStyle w:val="Header"/>
    </w:pPr>
    <w:r w:rsidRPr="00FA1B6B">
      <w:rPr>
        <w:noProof/>
      </w:rPr>
      <w:drawing>
        <wp:anchor distT="0" distB="0" distL="114300" distR="114300" simplePos="0" relativeHeight="251658241" behindDoc="0" locked="0" layoutInCell="1" allowOverlap="1" wp14:anchorId="490FF477" wp14:editId="018D2DB1">
          <wp:simplePos x="0" y="0"/>
          <wp:positionH relativeFrom="column">
            <wp:posOffset>-908422</wp:posOffset>
          </wp:positionH>
          <wp:positionV relativeFrom="paragraph">
            <wp:posOffset>-323850</wp:posOffset>
          </wp:positionV>
          <wp:extent cx="7554933" cy="1008380"/>
          <wp:effectExtent l="0" t="0" r="8255" b="1270"/>
          <wp:wrapNone/>
          <wp:docPr id="458810266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682487" cy="1025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196B" w:rsidRPr="00FA1B6B">
      <w:rPr>
        <w:noProof/>
      </w:rPr>
      <w:drawing>
        <wp:anchor distT="0" distB="0" distL="114300" distR="114300" simplePos="0" relativeHeight="251658243" behindDoc="0" locked="0" layoutInCell="1" allowOverlap="1" wp14:anchorId="6E1703E5" wp14:editId="0256171D">
          <wp:simplePos x="0" y="0"/>
          <wp:positionH relativeFrom="column">
            <wp:posOffset>4318398</wp:posOffset>
          </wp:positionH>
          <wp:positionV relativeFrom="paragraph">
            <wp:posOffset>-85366</wp:posOffset>
          </wp:positionV>
          <wp:extent cx="2139472" cy="532667"/>
          <wp:effectExtent l="0" t="0" r="0" b="1270"/>
          <wp:wrapNone/>
          <wp:docPr id="20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472" cy="532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01C91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A7CEF06"/>
    <w:lvl w:ilvl="0">
      <w:start w:val="1"/>
      <w:numFmt w:val="bullet"/>
      <w:pStyle w:val="berschriftAd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FB3464"/>
    <w:multiLevelType w:val="hybridMultilevel"/>
    <w:tmpl w:val="3B80F41C"/>
    <w:lvl w:ilvl="0" w:tplc="4614FCDC">
      <w:start w:val="1"/>
      <w:numFmt w:val="bullet"/>
      <w:pStyle w:val="Puce2"/>
      <w:lvlText w:val="›"/>
      <w:lvlJc w:val="left"/>
      <w:pPr>
        <w:ind w:left="360" w:hanging="360"/>
      </w:pPr>
      <w:rPr>
        <w:rFonts w:ascii="Arial" w:hAnsi="Arial" w:hint="default"/>
        <w:color w:val="323E4F" w:themeColor="text2" w:themeShade="BF"/>
        <w:u w:color="FFFFFF" w:themeColor="background1"/>
      </w:rPr>
    </w:lvl>
    <w:lvl w:ilvl="1" w:tplc="10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550B50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233C4"/>
    <w:multiLevelType w:val="hybridMultilevel"/>
    <w:tmpl w:val="4B242404"/>
    <w:lvl w:ilvl="0" w:tplc="39329D64">
      <w:start w:val="1"/>
      <w:numFmt w:val="decimal"/>
      <w:lvlText w:val="%1."/>
      <w:lvlJc w:val="left"/>
      <w:pPr>
        <w:ind w:left="720" w:hanging="360"/>
      </w:pPr>
    </w:lvl>
    <w:lvl w:ilvl="1" w:tplc="B49A07E6">
      <w:start w:val="1"/>
      <w:numFmt w:val="lowerLetter"/>
      <w:lvlText w:val="%2."/>
      <w:lvlJc w:val="left"/>
      <w:pPr>
        <w:ind w:left="1440" w:hanging="360"/>
      </w:pPr>
    </w:lvl>
    <w:lvl w:ilvl="2" w:tplc="6AD84B40">
      <w:start w:val="1"/>
      <w:numFmt w:val="lowerRoman"/>
      <w:lvlText w:val="%3."/>
      <w:lvlJc w:val="right"/>
      <w:pPr>
        <w:ind w:left="2160" w:hanging="180"/>
      </w:pPr>
    </w:lvl>
    <w:lvl w:ilvl="3" w:tplc="3CFAB308">
      <w:start w:val="1"/>
      <w:numFmt w:val="decimal"/>
      <w:lvlText w:val="%4."/>
      <w:lvlJc w:val="left"/>
      <w:pPr>
        <w:ind w:left="2880" w:hanging="360"/>
      </w:pPr>
    </w:lvl>
    <w:lvl w:ilvl="4" w:tplc="E010700E">
      <w:start w:val="1"/>
      <w:numFmt w:val="lowerLetter"/>
      <w:lvlText w:val="%5."/>
      <w:lvlJc w:val="left"/>
      <w:pPr>
        <w:ind w:left="3600" w:hanging="360"/>
      </w:pPr>
    </w:lvl>
    <w:lvl w:ilvl="5" w:tplc="29540962">
      <w:start w:val="1"/>
      <w:numFmt w:val="lowerRoman"/>
      <w:lvlText w:val="%6."/>
      <w:lvlJc w:val="right"/>
      <w:pPr>
        <w:ind w:left="4320" w:hanging="180"/>
      </w:pPr>
    </w:lvl>
    <w:lvl w:ilvl="6" w:tplc="5A3E9930">
      <w:start w:val="1"/>
      <w:numFmt w:val="decimal"/>
      <w:lvlText w:val="%7."/>
      <w:lvlJc w:val="left"/>
      <w:pPr>
        <w:ind w:left="5040" w:hanging="360"/>
      </w:pPr>
    </w:lvl>
    <w:lvl w:ilvl="7" w:tplc="65F4B146">
      <w:start w:val="1"/>
      <w:numFmt w:val="lowerLetter"/>
      <w:lvlText w:val="%8."/>
      <w:lvlJc w:val="left"/>
      <w:pPr>
        <w:ind w:left="5760" w:hanging="360"/>
      </w:pPr>
    </w:lvl>
    <w:lvl w:ilvl="8" w:tplc="4A78548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078DE"/>
    <w:multiLevelType w:val="multilevel"/>
    <w:tmpl w:val="3D28AD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2B7286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color w:val="2B7286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2B7286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color w:val="2B7286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B7286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2B7286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B7286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B7286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B7286"/>
      </w:rPr>
    </w:lvl>
  </w:abstractNum>
  <w:abstractNum w:abstractNumId="6" w15:restartNumberingAfterBreak="0">
    <w:nsid w:val="111D3750"/>
    <w:multiLevelType w:val="hybridMultilevel"/>
    <w:tmpl w:val="5E22C246"/>
    <w:lvl w:ilvl="0" w:tplc="762272FA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D62F7"/>
    <w:multiLevelType w:val="hybridMultilevel"/>
    <w:tmpl w:val="BF001B08"/>
    <w:lvl w:ilvl="0" w:tplc="3510FDAC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B57CB"/>
    <w:multiLevelType w:val="hybridMultilevel"/>
    <w:tmpl w:val="B35C6B4A"/>
    <w:lvl w:ilvl="0" w:tplc="8BDAC5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7C67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D09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00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891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205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C0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A4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E4E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A1021"/>
    <w:multiLevelType w:val="hybridMultilevel"/>
    <w:tmpl w:val="7600657A"/>
    <w:lvl w:ilvl="0" w:tplc="6A72EF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A820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942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CAE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8C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80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4C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C49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4CD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F49F3"/>
    <w:multiLevelType w:val="multilevel"/>
    <w:tmpl w:val="B1688C60"/>
    <w:lvl w:ilvl="0">
      <w:start w:val="1"/>
      <w:numFmt w:val="decimal"/>
      <w:pStyle w:val="ALMA1"/>
      <w:lvlText w:val="%1."/>
      <w:lvlJc w:val="left"/>
      <w:pPr>
        <w:ind w:left="360" w:hanging="360"/>
      </w:pPr>
    </w:lvl>
    <w:lvl w:ilvl="1">
      <w:start w:val="1"/>
      <w:numFmt w:val="decimal"/>
      <w:pStyle w:val="ALMA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BA66ACB"/>
    <w:multiLevelType w:val="hybridMultilevel"/>
    <w:tmpl w:val="8E5E1D02"/>
    <w:styleLink w:val="ArtikelAbschnitt1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9D8432"/>
    <w:multiLevelType w:val="hybridMultilevel"/>
    <w:tmpl w:val="22A6C276"/>
    <w:lvl w:ilvl="0" w:tplc="AA60B4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6CE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34C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A7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8E0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340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2A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43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CCC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0A53BE"/>
    <w:multiLevelType w:val="multilevel"/>
    <w:tmpl w:val="D8723082"/>
    <w:lvl w:ilvl="0">
      <w:start w:val="1"/>
      <w:numFmt w:val="decimal"/>
      <w:pStyle w:val="ALMAKOM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1C07D45"/>
    <w:multiLevelType w:val="singleLevel"/>
    <w:tmpl w:val="FEFEDB38"/>
    <w:lvl w:ilvl="0">
      <w:start w:val="1"/>
      <w:numFmt w:val="bullet"/>
      <w:pStyle w:val="Bullet2"/>
      <w:lvlText w:val=""/>
      <w:lvlJc w:val="left"/>
      <w:pPr>
        <w:tabs>
          <w:tab w:val="num" w:pos="1211"/>
        </w:tabs>
        <w:ind w:left="851" w:firstLine="0"/>
      </w:pPr>
      <w:rPr>
        <w:rFonts w:ascii="Symbol" w:hAnsi="Symbol" w:hint="default"/>
      </w:rPr>
    </w:lvl>
  </w:abstractNum>
  <w:abstractNum w:abstractNumId="15" w15:restartNumberingAfterBreak="0">
    <w:nsid w:val="276E5A1B"/>
    <w:multiLevelType w:val="multilevel"/>
    <w:tmpl w:val="2CEE04FE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6" w15:restartNumberingAfterBreak="0">
    <w:nsid w:val="2BC1344C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AC2853"/>
    <w:multiLevelType w:val="hybridMultilevel"/>
    <w:tmpl w:val="FFFABB24"/>
    <w:lvl w:ilvl="0" w:tplc="984ACCE2">
      <w:start w:val="1"/>
      <w:numFmt w:val="bullet"/>
      <w:pStyle w:val="Puce1"/>
      <w:lvlText w:val=""/>
      <w:lvlJc w:val="left"/>
      <w:pPr>
        <w:ind w:left="392" w:hanging="360"/>
      </w:pPr>
      <w:rPr>
        <w:rFonts w:ascii="Symbol" w:hAnsi="Symbol" w:hint="default"/>
        <w:color w:val="323E4F" w:themeColor="text2" w:themeShade="BF"/>
      </w:rPr>
    </w:lvl>
    <w:lvl w:ilvl="1" w:tplc="100C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18" w15:restartNumberingAfterBreak="0">
    <w:nsid w:val="2EEF3EDD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633027"/>
    <w:multiLevelType w:val="multilevel"/>
    <w:tmpl w:val="D87230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88B7B5E"/>
    <w:multiLevelType w:val="multilevel"/>
    <w:tmpl w:val="55F86348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2160"/>
      </w:pPr>
      <w:rPr>
        <w:rFonts w:hint="default"/>
      </w:rPr>
    </w:lvl>
  </w:abstractNum>
  <w:abstractNum w:abstractNumId="21" w15:restartNumberingAfterBreak="0">
    <w:nsid w:val="3A8D048A"/>
    <w:multiLevelType w:val="multilevel"/>
    <w:tmpl w:val="08F06108"/>
    <w:styleLink w:val="LOGICO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3F9B94D2"/>
    <w:multiLevelType w:val="hybridMultilevel"/>
    <w:tmpl w:val="53C06C7A"/>
    <w:lvl w:ilvl="0" w:tplc="05C83A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DEE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963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63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61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821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2F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DC0C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8A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523CAB"/>
    <w:multiLevelType w:val="multilevel"/>
    <w:tmpl w:val="4ED261AC"/>
    <w:lvl w:ilvl="0">
      <w:start w:val="5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4" w15:restartNumberingAfterBreak="0">
    <w:nsid w:val="437B030A"/>
    <w:multiLevelType w:val="multilevel"/>
    <w:tmpl w:val="EB8872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5771DFD"/>
    <w:multiLevelType w:val="hybridMultilevel"/>
    <w:tmpl w:val="280840F8"/>
    <w:lvl w:ilvl="0" w:tplc="FD7AB3EC">
      <w:start w:val="1"/>
      <w:numFmt w:val="decimal"/>
      <w:pStyle w:val="Xp2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5A46214"/>
    <w:multiLevelType w:val="hybridMultilevel"/>
    <w:tmpl w:val="6AFE29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055DF0"/>
    <w:multiLevelType w:val="multilevel"/>
    <w:tmpl w:val="09C07826"/>
    <w:lvl w:ilvl="0">
      <w:start w:val="1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46B1393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7886DDD"/>
    <w:multiLevelType w:val="hybridMultilevel"/>
    <w:tmpl w:val="29B44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B33E87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6546D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43208"/>
    <w:multiLevelType w:val="multilevel"/>
    <w:tmpl w:val="BF6AE986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53842B04"/>
    <w:multiLevelType w:val="multilevel"/>
    <w:tmpl w:val="E5407492"/>
    <w:lvl w:ilvl="0">
      <w:start w:val="5"/>
      <w:numFmt w:val="decimal"/>
      <w:lvlText w:val="%1"/>
      <w:lvlJc w:val="left"/>
      <w:pPr>
        <w:ind w:left="480" w:hanging="480"/>
      </w:pPr>
      <w:rPr>
        <w:rFonts w:cs="Segoe UI Semibold" w:hint="default"/>
        <w:sz w:val="24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cs="Segoe UI Semibold" w:hint="default"/>
        <w:sz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Segoe UI Semibold" w:hint="default"/>
        <w:sz w:val="24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cs="Segoe UI Semibold" w:hint="default"/>
        <w:sz w:val="24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cs="Segoe UI Semibold" w:hint="default"/>
        <w:sz w:val="24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cs="Segoe UI Semibold" w:hint="default"/>
        <w:sz w:val="24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cs="Segoe UI Semibold" w:hint="default"/>
        <w:sz w:val="24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cs="Segoe UI Semibold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cs="Segoe UI Semibold" w:hint="default"/>
        <w:sz w:val="24"/>
      </w:rPr>
    </w:lvl>
  </w:abstractNum>
  <w:abstractNum w:abstractNumId="34" w15:restartNumberingAfterBreak="0">
    <w:nsid w:val="54406CCC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1F7C65"/>
    <w:multiLevelType w:val="multilevel"/>
    <w:tmpl w:val="2B04B6F8"/>
    <w:lvl w:ilvl="0">
      <w:start w:val="1"/>
      <w:numFmt w:val="decimal"/>
      <w:pStyle w:val="Style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7425728"/>
    <w:multiLevelType w:val="hybridMultilevel"/>
    <w:tmpl w:val="8A22BC46"/>
    <w:lvl w:ilvl="0" w:tplc="82E287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7A4D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0C1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66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34A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A64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C9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CE4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E49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AD47D6"/>
    <w:multiLevelType w:val="multilevel"/>
    <w:tmpl w:val="B0E257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cc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Frutiger47-CondensedLight" w:hAnsi="Frutiger47-CondensedLight" w:hint="default"/>
        <w:b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59EA2EC6"/>
    <w:multiLevelType w:val="multilevel"/>
    <w:tmpl w:val="0158DCB4"/>
    <w:styleLink w:val="NEWLOGICO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Xp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LOGIC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Xp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5A8E3883"/>
    <w:multiLevelType w:val="hybridMultilevel"/>
    <w:tmpl w:val="B986D1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1DFA9D"/>
    <w:multiLevelType w:val="hybridMultilevel"/>
    <w:tmpl w:val="C1009172"/>
    <w:lvl w:ilvl="0" w:tplc="6B4E18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3E27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FA6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E89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6AD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808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FE1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D88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200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BE4208"/>
    <w:multiLevelType w:val="hybridMultilevel"/>
    <w:tmpl w:val="8416CCF2"/>
    <w:lvl w:ilvl="0" w:tplc="F60CB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282C4F"/>
    <w:multiLevelType w:val="multilevel"/>
    <w:tmpl w:val="0158DCB4"/>
    <w:numStyleLink w:val="NEWLOGICO"/>
  </w:abstractNum>
  <w:abstractNum w:abstractNumId="43" w15:restartNumberingAfterBreak="0">
    <w:nsid w:val="6DC671E9"/>
    <w:multiLevelType w:val="hybridMultilevel"/>
    <w:tmpl w:val="9F6EEFF0"/>
    <w:lvl w:ilvl="0" w:tplc="749E57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AA9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901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5C8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CA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22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42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02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8C1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3D18FC"/>
    <w:multiLevelType w:val="multilevel"/>
    <w:tmpl w:val="B86211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Logico2"/>
      <w:lvlText w:val="%1.%2"/>
      <w:lvlJc w:val="left"/>
      <w:pPr>
        <w:ind w:left="576" w:hanging="576"/>
      </w:pPr>
    </w:lvl>
    <w:lvl w:ilvl="2">
      <w:start w:val="1"/>
      <w:numFmt w:val="decimal"/>
      <w:pStyle w:val="Xp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73C77AD5"/>
    <w:multiLevelType w:val="multilevel"/>
    <w:tmpl w:val="F1F4BD48"/>
    <w:lvl w:ilvl="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73EE34AF"/>
    <w:multiLevelType w:val="multilevel"/>
    <w:tmpl w:val="BCAA7170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89E12DE"/>
    <w:multiLevelType w:val="hybridMultilevel"/>
    <w:tmpl w:val="1206C80A"/>
    <w:lvl w:ilvl="0" w:tplc="A5C619EE">
      <w:start w:val="9"/>
      <w:numFmt w:val="decimal"/>
      <w:lvlText w:val="%1"/>
      <w:lvlJc w:val="left"/>
      <w:pPr>
        <w:ind w:left="461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332" w:hanging="360"/>
      </w:pPr>
    </w:lvl>
    <w:lvl w:ilvl="2" w:tplc="2000001B" w:tentative="1">
      <w:start w:val="1"/>
      <w:numFmt w:val="lowerRoman"/>
      <w:lvlText w:val="%3."/>
      <w:lvlJc w:val="right"/>
      <w:pPr>
        <w:ind w:left="6052" w:hanging="180"/>
      </w:pPr>
    </w:lvl>
    <w:lvl w:ilvl="3" w:tplc="2000000F" w:tentative="1">
      <w:start w:val="1"/>
      <w:numFmt w:val="decimal"/>
      <w:lvlText w:val="%4."/>
      <w:lvlJc w:val="left"/>
      <w:pPr>
        <w:ind w:left="6772" w:hanging="360"/>
      </w:pPr>
    </w:lvl>
    <w:lvl w:ilvl="4" w:tplc="20000019" w:tentative="1">
      <w:start w:val="1"/>
      <w:numFmt w:val="lowerLetter"/>
      <w:lvlText w:val="%5."/>
      <w:lvlJc w:val="left"/>
      <w:pPr>
        <w:ind w:left="7492" w:hanging="360"/>
      </w:pPr>
    </w:lvl>
    <w:lvl w:ilvl="5" w:tplc="2000001B" w:tentative="1">
      <w:start w:val="1"/>
      <w:numFmt w:val="lowerRoman"/>
      <w:lvlText w:val="%6."/>
      <w:lvlJc w:val="right"/>
      <w:pPr>
        <w:ind w:left="8212" w:hanging="180"/>
      </w:pPr>
    </w:lvl>
    <w:lvl w:ilvl="6" w:tplc="2000000F" w:tentative="1">
      <w:start w:val="1"/>
      <w:numFmt w:val="decimal"/>
      <w:lvlText w:val="%7."/>
      <w:lvlJc w:val="left"/>
      <w:pPr>
        <w:ind w:left="8932" w:hanging="360"/>
      </w:pPr>
    </w:lvl>
    <w:lvl w:ilvl="7" w:tplc="20000019" w:tentative="1">
      <w:start w:val="1"/>
      <w:numFmt w:val="lowerLetter"/>
      <w:lvlText w:val="%8."/>
      <w:lvlJc w:val="left"/>
      <w:pPr>
        <w:ind w:left="9652" w:hanging="360"/>
      </w:pPr>
    </w:lvl>
    <w:lvl w:ilvl="8" w:tplc="2000001B" w:tentative="1">
      <w:start w:val="1"/>
      <w:numFmt w:val="lowerRoman"/>
      <w:lvlText w:val="%9."/>
      <w:lvlJc w:val="right"/>
      <w:pPr>
        <w:ind w:left="10372" w:hanging="180"/>
      </w:pPr>
    </w:lvl>
  </w:abstractNum>
  <w:abstractNum w:abstractNumId="48" w15:restartNumberingAfterBreak="0">
    <w:nsid w:val="7AA56545"/>
    <w:multiLevelType w:val="multilevel"/>
    <w:tmpl w:val="A7BEA6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  <w:sz w:val="28"/>
      </w:rPr>
    </w:lvl>
  </w:abstractNum>
  <w:abstractNum w:abstractNumId="49" w15:restartNumberingAfterBreak="0">
    <w:nsid w:val="7AD9CF02"/>
    <w:multiLevelType w:val="hybridMultilevel"/>
    <w:tmpl w:val="9F0C015E"/>
    <w:lvl w:ilvl="0" w:tplc="C9F6A1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F586A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7C1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14E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6A9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00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E4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A9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507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724892">
    <w:abstractNumId w:val="22"/>
  </w:num>
  <w:num w:numId="2" w16cid:durableId="160043956">
    <w:abstractNumId w:val="8"/>
  </w:num>
  <w:num w:numId="3" w16cid:durableId="1203906990">
    <w:abstractNumId w:val="49"/>
  </w:num>
  <w:num w:numId="4" w16cid:durableId="959143406">
    <w:abstractNumId w:val="43"/>
  </w:num>
  <w:num w:numId="5" w16cid:durableId="178936666">
    <w:abstractNumId w:val="40"/>
  </w:num>
  <w:num w:numId="6" w16cid:durableId="1107850675">
    <w:abstractNumId w:val="9"/>
  </w:num>
  <w:num w:numId="7" w16cid:durableId="624896535">
    <w:abstractNumId w:val="36"/>
  </w:num>
  <w:num w:numId="8" w16cid:durableId="2111772020">
    <w:abstractNumId w:val="12"/>
  </w:num>
  <w:num w:numId="9" w16cid:durableId="1717000152">
    <w:abstractNumId w:val="4"/>
  </w:num>
  <w:num w:numId="10" w16cid:durableId="1254120914">
    <w:abstractNumId w:val="37"/>
  </w:num>
  <w:num w:numId="11" w16cid:durableId="333537953">
    <w:abstractNumId w:val="0"/>
  </w:num>
  <w:num w:numId="12" w16cid:durableId="1927499121">
    <w:abstractNumId w:val="35"/>
  </w:num>
  <w:num w:numId="13" w16cid:durableId="430469362">
    <w:abstractNumId w:val="21"/>
  </w:num>
  <w:num w:numId="14" w16cid:durableId="1507478419">
    <w:abstractNumId w:val="38"/>
  </w:num>
  <w:num w:numId="15" w16cid:durableId="112680138">
    <w:abstractNumId w:val="42"/>
    <w:lvlOverride w:ilvl="0">
      <w:lvl w:ilvl="0">
        <w:start w:val="1"/>
        <w:numFmt w:val="decimal"/>
        <w:lvlText w:val="%1"/>
        <w:lvlJc w:val="left"/>
        <w:pPr>
          <w:ind w:left="3835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Xp20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LOGIC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Xp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6" w16cid:durableId="1641154627">
    <w:abstractNumId w:val="2"/>
  </w:num>
  <w:num w:numId="17" w16cid:durableId="1819376014">
    <w:abstractNumId w:val="1"/>
  </w:num>
  <w:num w:numId="18" w16cid:durableId="225844490">
    <w:abstractNumId w:val="11"/>
  </w:num>
  <w:num w:numId="19" w16cid:durableId="1265576213">
    <w:abstractNumId w:val="44"/>
  </w:num>
  <w:num w:numId="20" w16cid:durableId="1715040953">
    <w:abstractNumId w:val="17"/>
  </w:num>
  <w:num w:numId="21" w16cid:durableId="473063882">
    <w:abstractNumId w:val="26"/>
  </w:num>
  <w:num w:numId="22" w16cid:durableId="1730838452">
    <w:abstractNumId w:val="18"/>
  </w:num>
  <w:num w:numId="23" w16cid:durableId="382291087">
    <w:abstractNumId w:val="31"/>
  </w:num>
  <w:num w:numId="24" w16cid:durableId="57557173">
    <w:abstractNumId w:val="16"/>
  </w:num>
  <w:num w:numId="25" w16cid:durableId="856818977">
    <w:abstractNumId w:val="3"/>
  </w:num>
  <w:num w:numId="26" w16cid:durableId="34501022">
    <w:abstractNumId w:val="30"/>
  </w:num>
  <w:num w:numId="27" w16cid:durableId="630867869">
    <w:abstractNumId w:val="34"/>
  </w:num>
  <w:num w:numId="28" w16cid:durableId="1664040686">
    <w:abstractNumId w:val="14"/>
  </w:num>
  <w:num w:numId="29" w16cid:durableId="151724521">
    <w:abstractNumId w:val="29"/>
  </w:num>
  <w:num w:numId="30" w16cid:durableId="2003850931">
    <w:abstractNumId w:val="39"/>
  </w:num>
  <w:num w:numId="31" w16cid:durableId="1291783287">
    <w:abstractNumId w:val="48"/>
  </w:num>
  <w:num w:numId="32" w16cid:durableId="1685936887">
    <w:abstractNumId w:val="7"/>
  </w:num>
  <w:num w:numId="33" w16cid:durableId="1340087078">
    <w:abstractNumId w:val="25"/>
  </w:num>
  <w:num w:numId="34" w16cid:durableId="1512990284">
    <w:abstractNumId w:val="28"/>
  </w:num>
  <w:num w:numId="35" w16cid:durableId="2132093518">
    <w:abstractNumId w:val="13"/>
  </w:num>
  <w:num w:numId="36" w16cid:durableId="584386046">
    <w:abstractNumId w:val="19"/>
  </w:num>
  <w:num w:numId="37" w16cid:durableId="1401635728">
    <w:abstractNumId w:val="10"/>
  </w:num>
  <w:num w:numId="38" w16cid:durableId="883834940">
    <w:abstractNumId w:val="6"/>
  </w:num>
  <w:num w:numId="39" w16cid:durableId="690452627">
    <w:abstractNumId w:val="41"/>
  </w:num>
  <w:num w:numId="40" w16cid:durableId="274673095">
    <w:abstractNumId w:val="20"/>
  </w:num>
  <w:num w:numId="41" w16cid:durableId="885332161">
    <w:abstractNumId w:val="23"/>
  </w:num>
  <w:num w:numId="42" w16cid:durableId="2066102724">
    <w:abstractNumId w:val="15"/>
  </w:num>
  <w:num w:numId="43" w16cid:durableId="1347945465">
    <w:abstractNumId w:val="33"/>
  </w:num>
  <w:num w:numId="44" w16cid:durableId="782530406">
    <w:abstractNumId w:val="24"/>
  </w:num>
  <w:num w:numId="45" w16cid:durableId="1053383411">
    <w:abstractNumId w:val="47"/>
  </w:num>
  <w:num w:numId="46" w16cid:durableId="1385131645">
    <w:abstractNumId w:val="46"/>
  </w:num>
  <w:num w:numId="47" w16cid:durableId="1567304474">
    <w:abstractNumId w:val="32"/>
  </w:num>
  <w:num w:numId="48" w16cid:durableId="1876579812">
    <w:abstractNumId w:val="45"/>
  </w:num>
  <w:num w:numId="49" w16cid:durableId="1465385336">
    <w:abstractNumId w:val="27"/>
  </w:num>
  <w:num w:numId="50" w16cid:durableId="104159099">
    <w:abstractNumId w:val="10"/>
  </w:num>
  <w:num w:numId="51" w16cid:durableId="1103650326">
    <w:abstractNumId w:val="10"/>
  </w:num>
  <w:num w:numId="52" w16cid:durableId="426509779">
    <w:abstractNumId w:val="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>
      <o:colormru v:ext="edit" colors="#f4f4f5,#f8f8f9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C2"/>
    <w:rsid w:val="00001AC6"/>
    <w:rsid w:val="0000273C"/>
    <w:rsid w:val="0000395E"/>
    <w:rsid w:val="00003D47"/>
    <w:rsid w:val="00007089"/>
    <w:rsid w:val="00012EAF"/>
    <w:rsid w:val="000134DA"/>
    <w:rsid w:val="000149B6"/>
    <w:rsid w:val="00017215"/>
    <w:rsid w:val="00017C9F"/>
    <w:rsid w:val="00021B46"/>
    <w:rsid w:val="00022C87"/>
    <w:rsid w:val="0002386D"/>
    <w:rsid w:val="00024F47"/>
    <w:rsid w:val="00030A64"/>
    <w:rsid w:val="000327E6"/>
    <w:rsid w:val="00032D46"/>
    <w:rsid w:val="00034F9F"/>
    <w:rsid w:val="000354E4"/>
    <w:rsid w:val="00036993"/>
    <w:rsid w:val="000379D9"/>
    <w:rsid w:val="00042437"/>
    <w:rsid w:val="0004395D"/>
    <w:rsid w:val="00043E7C"/>
    <w:rsid w:val="000441DD"/>
    <w:rsid w:val="00045F89"/>
    <w:rsid w:val="00046C2A"/>
    <w:rsid w:val="00047CD2"/>
    <w:rsid w:val="00052E2A"/>
    <w:rsid w:val="00053D5D"/>
    <w:rsid w:val="00054060"/>
    <w:rsid w:val="00055309"/>
    <w:rsid w:val="000569E6"/>
    <w:rsid w:val="00061883"/>
    <w:rsid w:val="0006260F"/>
    <w:rsid w:val="0006700B"/>
    <w:rsid w:val="00067C72"/>
    <w:rsid w:val="00070519"/>
    <w:rsid w:val="00071408"/>
    <w:rsid w:val="00071B70"/>
    <w:rsid w:val="00071C1D"/>
    <w:rsid w:val="000733EB"/>
    <w:rsid w:val="00077125"/>
    <w:rsid w:val="000779AB"/>
    <w:rsid w:val="00077F66"/>
    <w:rsid w:val="0008227F"/>
    <w:rsid w:val="00085885"/>
    <w:rsid w:val="0008727A"/>
    <w:rsid w:val="00090402"/>
    <w:rsid w:val="00091228"/>
    <w:rsid w:val="00091B39"/>
    <w:rsid w:val="00092EDB"/>
    <w:rsid w:val="00093C52"/>
    <w:rsid w:val="00095842"/>
    <w:rsid w:val="000A02C2"/>
    <w:rsid w:val="000A2D4A"/>
    <w:rsid w:val="000A3267"/>
    <w:rsid w:val="000A43CF"/>
    <w:rsid w:val="000A51FA"/>
    <w:rsid w:val="000A76A6"/>
    <w:rsid w:val="000A798F"/>
    <w:rsid w:val="000A7B01"/>
    <w:rsid w:val="000B03AE"/>
    <w:rsid w:val="000B1A78"/>
    <w:rsid w:val="000B1F3C"/>
    <w:rsid w:val="000B2CE7"/>
    <w:rsid w:val="000B388D"/>
    <w:rsid w:val="000B404E"/>
    <w:rsid w:val="000B5CA6"/>
    <w:rsid w:val="000C3355"/>
    <w:rsid w:val="000C4986"/>
    <w:rsid w:val="000C4C78"/>
    <w:rsid w:val="000C7681"/>
    <w:rsid w:val="000C771B"/>
    <w:rsid w:val="000C7915"/>
    <w:rsid w:val="000D1518"/>
    <w:rsid w:val="000D2304"/>
    <w:rsid w:val="000D2EA8"/>
    <w:rsid w:val="000D3F4F"/>
    <w:rsid w:val="000D4ACE"/>
    <w:rsid w:val="000D581C"/>
    <w:rsid w:val="000D6151"/>
    <w:rsid w:val="000D65B7"/>
    <w:rsid w:val="000D6DF9"/>
    <w:rsid w:val="000D7488"/>
    <w:rsid w:val="000D78F9"/>
    <w:rsid w:val="000E01BE"/>
    <w:rsid w:val="000E0533"/>
    <w:rsid w:val="000E0FE8"/>
    <w:rsid w:val="000E5500"/>
    <w:rsid w:val="000E5F9F"/>
    <w:rsid w:val="000F1BC6"/>
    <w:rsid w:val="000F2815"/>
    <w:rsid w:val="000F411E"/>
    <w:rsid w:val="000F501C"/>
    <w:rsid w:val="000F55ED"/>
    <w:rsid w:val="000F5FF3"/>
    <w:rsid w:val="000F60F8"/>
    <w:rsid w:val="000F6B1C"/>
    <w:rsid w:val="000F7182"/>
    <w:rsid w:val="00100A0B"/>
    <w:rsid w:val="00101C97"/>
    <w:rsid w:val="00102D30"/>
    <w:rsid w:val="0010397E"/>
    <w:rsid w:val="001040B6"/>
    <w:rsid w:val="00104445"/>
    <w:rsid w:val="0010469F"/>
    <w:rsid w:val="00106DCE"/>
    <w:rsid w:val="00107C57"/>
    <w:rsid w:val="00110548"/>
    <w:rsid w:val="001105BF"/>
    <w:rsid w:val="00110FBD"/>
    <w:rsid w:val="0011152F"/>
    <w:rsid w:val="001120DC"/>
    <w:rsid w:val="00112C64"/>
    <w:rsid w:val="0011466E"/>
    <w:rsid w:val="0011470D"/>
    <w:rsid w:val="001152F4"/>
    <w:rsid w:val="0011714F"/>
    <w:rsid w:val="001179C1"/>
    <w:rsid w:val="00120345"/>
    <w:rsid w:val="00121F92"/>
    <w:rsid w:val="00123503"/>
    <w:rsid w:val="00123A01"/>
    <w:rsid w:val="00124A84"/>
    <w:rsid w:val="00124B8A"/>
    <w:rsid w:val="00126483"/>
    <w:rsid w:val="0013066D"/>
    <w:rsid w:val="001324CE"/>
    <w:rsid w:val="00132663"/>
    <w:rsid w:val="00133A83"/>
    <w:rsid w:val="00134695"/>
    <w:rsid w:val="00136059"/>
    <w:rsid w:val="00136325"/>
    <w:rsid w:val="00137206"/>
    <w:rsid w:val="0013741B"/>
    <w:rsid w:val="0014058A"/>
    <w:rsid w:val="00140B88"/>
    <w:rsid w:val="001413D5"/>
    <w:rsid w:val="00142ED6"/>
    <w:rsid w:val="00143A6F"/>
    <w:rsid w:val="00145314"/>
    <w:rsid w:val="0014583E"/>
    <w:rsid w:val="001477D1"/>
    <w:rsid w:val="00150915"/>
    <w:rsid w:val="0015208E"/>
    <w:rsid w:val="001578FF"/>
    <w:rsid w:val="00157F93"/>
    <w:rsid w:val="00160C70"/>
    <w:rsid w:val="0016320A"/>
    <w:rsid w:val="00163862"/>
    <w:rsid w:val="00163CD2"/>
    <w:rsid w:val="00164738"/>
    <w:rsid w:val="00165130"/>
    <w:rsid w:val="00165A60"/>
    <w:rsid w:val="00165A98"/>
    <w:rsid w:val="00166549"/>
    <w:rsid w:val="00167603"/>
    <w:rsid w:val="001676B2"/>
    <w:rsid w:val="00167F69"/>
    <w:rsid w:val="001708F1"/>
    <w:rsid w:val="00170AA0"/>
    <w:rsid w:val="001723BC"/>
    <w:rsid w:val="001723F5"/>
    <w:rsid w:val="00173C9A"/>
    <w:rsid w:val="00174A39"/>
    <w:rsid w:val="001800A2"/>
    <w:rsid w:val="00180871"/>
    <w:rsid w:val="0018100A"/>
    <w:rsid w:val="00181096"/>
    <w:rsid w:val="00183162"/>
    <w:rsid w:val="00187081"/>
    <w:rsid w:val="00187BEB"/>
    <w:rsid w:val="00190EE4"/>
    <w:rsid w:val="001911F7"/>
    <w:rsid w:val="00192151"/>
    <w:rsid w:val="00193CAF"/>
    <w:rsid w:val="00193E5A"/>
    <w:rsid w:val="00194448"/>
    <w:rsid w:val="00194906"/>
    <w:rsid w:val="00194FB8"/>
    <w:rsid w:val="00195285"/>
    <w:rsid w:val="00195802"/>
    <w:rsid w:val="0019640C"/>
    <w:rsid w:val="0019685A"/>
    <w:rsid w:val="001A07F7"/>
    <w:rsid w:val="001A13C3"/>
    <w:rsid w:val="001A2546"/>
    <w:rsid w:val="001A35D3"/>
    <w:rsid w:val="001A3B0F"/>
    <w:rsid w:val="001A5432"/>
    <w:rsid w:val="001A576C"/>
    <w:rsid w:val="001A5BC1"/>
    <w:rsid w:val="001B0109"/>
    <w:rsid w:val="001B11D2"/>
    <w:rsid w:val="001B205E"/>
    <w:rsid w:val="001B295E"/>
    <w:rsid w:val="001B3A99"/>
    <w:rsid w:val="001B44FF"/>
    <w:rsid w:val="001B4ECD"/>
    <w:rsid w:val="001B68B6"/>
    <w:rsid w:val="001B708C"/>
    <w:rsid w:val="001B719C"/>
    <w:rsid w:val="001B7366"/>
    <w:rsid w:val="001C068A"/>
    <w:rsid w:val="001C09C5"/>
    <w:rsid w:val="001C0E26"/>
    <w:rsid w:val="001C1537"/>
    <w:rsid w:val="001C178E"/>
    <w:rsid w:val="001C1889"/>
    <w:rsid w:val="001C2754"/>
    <w:rsid w:val="001C4561"/>
    <w:rsid w:val="001C6152"/>
    <w:rsid w:val="001C65D2"/>
    <w:rsid w:val="001C7320"/>
    <w:rsid w:val="001C7660"/>
    <w:rsid w:val="001D2BF0"/>
    <w:rsid w:val="001D3F7F"/>
    <w:rsid w:val="001D4AE9"/>
    <w:rsid w:val="001E0A22"/>
    <w:rsid w:val="001E0F21"/>
    <w:rsid w:val="001E2AE8"/>
    <w:rsid w:val="001E3D17"/>
    <w:rsid w:val="001E3EC2"/>
    <w:rsid w:val="001E41E8"/>
    <w:rsid w:val="001E513C"/>
    <w:rsid w:val="001E5D94"/>
    <w:rsid w:val="001E7F5C"/>
    <w:rsid w:val="001F1DF4"/>
    <w:rsid w:val="001F204C"/>
    <w:rsid w:val="001F39C1"/>
    <w:rsid w:val="001F3F0B"/>
    <w:rsid w:val="001F457B"/>
    <w:rsid w:val="001F5BB3"/>
    <w:rsid w:val="001F5C99"/>
    <w:rsid w:val="001F6407"/>
    <w:rsid w:val="001F64E9"/>
    <w:rsid w:val="001F774F"/>
    <w:rsid w:val="00201602"/>
    <w:rsid w:val="00201C51"/>
    <w:rsid w:val="00202E9F"/>
    <w:rsid w:val="00203016"/>
    <w:rsid w:val="00203AF4"/>
    <w:rsid w:val="002073BF"/>
    <w:rsid w:val="002075D6"/>
    <w:rsid w:val="00210A80"/>
    <w:rsid w:val="00210BD0"/>
    <w:rsid w:val="00210FD6"/>
    <w:rsid w:val="0021142F"/>
    <w:rsid w:val="002115B1"/>
    <w:rsid w:val="00211F1D"/>
    <w:rsid w:val="0021313A"/>
    <w:rsid w:val="002131BF"/>
    <w:rsid w:val="00214431"/>
    <w:rsid w:val="00217A23"/>
    <w:rsid w:val="0022223E"/>
    <w:rsid w:val="00222CBD"/>
    <w:rsid w:val="0022403A"/>
    <w:rsid w:val="002266B9"/>
    <w:rsid w:val="00226941"/>
    <w:rsid w:val="00227AC7"/>
    <w:rsid w:val="00227B7D"/>
    <w:rsid w:val="00230263"/>
    <w:rsid w:val="00230C69"/>
    <w:rsid w:val="0023162F"/>
    <w:rsid w:val="002351F0"/>
    <w:rsid w:val="00235523"/>
    <w:rsid w:val="002362A8"/>
    <w:rsid w:val="0023688D"/>
    <w:rsid w:val="00241857"/>
    <w:rsid w:val="00242E37"/>
    <w:rsid w:val="0024359E"/>
    <w:rsid w:val="00244621"/>
    <w:rsid w:val="00245CF8"/>
    <w:rsid w:val="0024737D"/>
    <w:rsid w:val="00252E73"/>
    <w:rsid w:val="0025373D"/>
    <w:rsid w:val="00253B10"/>
    <w:rsid w:val="00255AF8"/>
    <w:rsid w:val="0026109D"/>
    <w:rsid w:val="0026324F"/>
    <w:rsid w:val="002634B5"/>
    <w:rsid w:val="002649F6"/>
    <w:rsid w:val="00264B64"/>
    <w:rsid w:val="002660B5"/>
    <w:rsid w:val="0026653F"/>
    <w:rsid w:val="0027319B"/>
    <w:rsid w:val="0027339B"/>
    <w:rsid w:val="00276FE6"/>
    <w:rsid w:val="00280BDD"/>
    <w:rsid w:val="0028315B"/>
    <w:rsid w:val="00284755"/>
    <w:rsid w:val="00284C6D"/>
    <w:rsid w:val="00285E49"/>
    <w:rsid w:val="002861D2"/>
    <w:rsid w:val="0028723F"/>
    <w:rsid w:val="00287C74"/>
    <w:rsid w:val="00290964"/>
    <w:rsid w:val="00293132"/>
    <w:rsid w:val="00295772"/>
    <w:rsid w:val="002A5316"/>
    <w:rsid w:val="002A54DC"/>
    <w:rsid w:val="002A58B2"/>
    <w:rsid w:val="002A5DCD"/>
    <w:rsid w:val="002A7A6B"/>
    <w:rsid w:val="002B0CAF"/>
    <w:rsid w:val="002B1891"/>
    <w:rsid w:val="002B189E"/>
    <w:rsid w:val="002B1C4E"/>
    <w:rsid w:val="002B304F"/>
    <w:rsid w:val="002B3FF4"/>
    <w:rsid w:val="002B4E33"/>
    <w:rsid w:val="002B5F0E"/>
    <w:rsid w:val="002B6709"/>
    <w:rsid w:val="002B78FB"/>
    <w:rsid w:val="002C0444"/>
    <w:rsid w:val="002C070C"/>
    <w:rsid w:val="002C136A"/>
    <w:rsid w:val="002C199A"/>
    <w:rsid w:val="002C1A12"/>
    <w:rsid w:val="002C21BC"/>
    <w:rsid w:val="002C261F"/>
    <w:rsid w:val="002C34F0"/>
    <w:rsid w:val="002C5A34"/>
    <w:rsid w:val="002C6B09"/>
    <w:rsid w:val="002D1800"/>
    <w:rsid w:val="002D514B"/>
    <w:rsid w:val="002D59A9"/>
    <w:rsid w:val="002D75AE"/>
    <w:rsid w:val="002E0DAF"/>
    <w:rsid w:val="002E256C"/>
    <w:rsid w:val="002E5089"/>
    <w:rsid w:val="002E652B"/>
    <w:rsid w:val="002F08CB"/>
    <w:rsid w:val="002F1FCE"/>
    <w:rsid w:val="002F294F"/>
    <w:rsid w:val="002F2FFC"/>
    <w:rsid w:val="002F3671"/>
    <w:rsid w:val="00301364"/>
    <w:rsid w:val="00302D9E"/>
    <w:rsid w:val="00303BE0"/>
    <w:rsid w:val="00304DF2"/>
    <w:rsid w:val="003050C7"/>
    <w:rsid w:val="00305F9A"/>
    <w:rsid w:val="00306629"/>
    <w:rsid w:val="0030672C"/>
    <w:rsid w:val="00310468"/>
    <w:rsid w:val="00310D20"/>
    <w:rsid w:val="00310D49"/>
    <w:rsid w:val="00313DD0"/>
    <w:rsid w:val="00322636"/>
    <w:rsid w:val="00323006"/>
    <w:rsid w:val="003241DB"/>
    <w:rsid w:val="0032521F"/>
    <w:rsid w:val="0033097E"/>
    <w:rsid w:val="00330CE2"/>
    <w:rsid w:val="00330F95"/>
    <w:rsid w:val="00333076"/>
    <w:rsid w:val="00333CB4"/>
    <w:rsid w:val="003342E6"/>
    <w:rsid w:val="00334957"/>
    <w:rsid w:val="00335EB4"/>
    <w:rsid w:val="00335FCC"/>
    <w:rsid w:val="00341C68"/>
    <w:rsid w:val="003421D0"/>
    <w:rsid w:val="003438EF"/>
    <w:rsid w:val="00343CFD"/>
    <w:rsid w:val="0034552F"/>
    <w:rsid w:val="00346728"/>
    <w:rsid w:val="00347BF7"/>
    <w:rsid w:val="00351A24"/>
    <w:rsid w:val="00352A24"/>
    <w:rsid w:val="00353483"/>
    <w:rsid w:val="00353911"/>
    <w:rsid w:val="0035450B"/>
    <w:rsid w:val="00355FFF"/>
    <w:rsid w:val="0035643E"/>
    <w:rsid w:val="003600BA"/>
    <w:rsid w:val="0036350B"/>
    <w:rsid w:val="003655F5"/>
    <w:rsid w:val="0036626C"/>
    <w:rsid w:val="00366716"/>
    <w:rsid w:val="003667E8"/>
    <w:rsid w:val="003675AF"/>
    <w:rsid w:val="00367BFE"/>
    <w:rsid w:val="003719B0"/>
    <w:rsid w:val="003728C6"/>
    <w:rsid w:val="00373BE8"/>
    <w:rsid w:val="00375765"/>
    <w:rsid w:val="00376593"/>
    <w:rsid w:val="003767A9"/>
    <w:rsid w:val="0038059E"/>
    <w:rsid w:val="00382006"/>
    <w:rsid w:val="00382C76"/>
    <w:rsid w:val="0038341B"/>
    <w:rsid w:val="00384ECC"/>
    <w:rsid w:val="00385351"/>
    <w:rsid w:val="003855FC"/>
    <w:rsid w:val="003857FF"/>
    <w:rsid w:val="0039072E"/>
    <w:rsid w:val="00391860"/>
    <w:rsid w:val="00393309"/>
    <w:rsid w:val="003946D9"/>
    <w:rsid w:val="00394B9E"/>
    <w:rsid w:val="003973D5"/>
    <w:rsid w:val="003A058A"/>
    <w:rsid w:val="003A1798"/>
    <w:rsid w:val="003A491D"/>
    <w:rsid w:val="003A50A7"/>
    <w:rsid w:val="003A6808"/>
    <w:rsid w:val="003B1855"/>
    <w:rsid w:val="003B26D9"/>
    <w:rsid w:val="003B666E"/>
    <w:rsid w:val="003B7BC8"/>
    <w:rsid w:val="003C0F8E"/>
    <w:rsid w:val="003C23A3"/>
    <w:rsid w:val="003C30D8"/>
    <w:rsid w:val="003C3501"/>
    <w:rsid w:val="003C4CDB"/>
    <w:rsid w:val="003C71C3"/>
    <w:rsid w:val="003C71C5"/>
    <w:rsid w:val="003C72C7"/>
    <w:rsid w:val="003D00C9"/>
    <w:rsid w:val="003D10A9"/>
    <w:rsid w:val="003D19D2"/>
    <w:rsid w:val="003D21D2"/>
    <w:rsid w:val="003D2721"/>
    <w:rsid w:val="003D2CB9"/>
    <w:rsid w:val="003D417A"/>
    <w:rsid w:val="003D5C45"/>
    <w:rsid w:val="003D6A2A"/>
    <w:rsid w:val="003D6E09"/>
    <w:rsid w:val="003D70EA"/>
    <w:rsid w:val="003D76F4"/>
    <w:rsid w:val="003E2039"/>
    <w:rsid w:val="003E24EE"/>
    <w:rsid w:val="003E2710"/>
    <w:rsid w:val="003E31C6"/>
    <w:rsid w:val="003E32C4"/>
    <w:rsid w:val="003E3975"/>
    <w:rsid w:val="003E4211"/>
    <w:rsid w:val="003E4257"/>
    <w:rsid w:val="003E47F9"/>
    <w:rsid w:val="003E5C35"/>
    <w:rsid w:val="003E67F5"/>
    <w:rsid w:val="003F01C8"/>
    <w:rsid w:val="003F01D3"/>
    <w:rsid w:val="003F01E0"/>
    <w:rsid w:val="003F028D"/>
    <w:rsid w:val="003F04DA"/>
    <w:rsid w:val="003F1E25"/>
    <w:rsid w:val="003F23FF"/>
    <w:rsid w:val="003F2FF5"/>
    <w:rsid w:val="003F5A88"/>
    <w:rsid w:val="00400BE1"/>
    <w:rsid w:val="0040110E"/>
    <w:rsid w:val="004014DC"/>
    <w:rsid w:val="00401F63"/>
    <w:rsid w:val="004023A5"/>
    <w:rsid w:val="004025C8"/>
    <w:rsid w:val="004032CD"/>
    <w:rsid w:val="00403664"/>
    <w:rsid w:val="00406B75"/>
    <w:rsid w:val="00406C4D"/>
    <w:rsid w:val="00412DDB"/>
    <w:rsid w:val="0041507D"/>
    <w:rsid w:val="00420477"/>
    <w:rsid w:val="00423EAD"/>
    <w:rsid w:val="00424356"/>
    <w:rsid w:val="00424520"/>
    <w:rsid w:val="00424B12"/>
    <w:rsid w:val="0042596D"/>
    <w:rsid w:val="00425F45"/>
    <w:rsid w:val="0042611D"/>
    <w:rsid w:val="0043514A"/>
    <w:rsid w:val="00435EA0"/>
    <w:rsid w:val="004364D2"/>
    <w:rsid w:val="0044307B"/>
    <w:rsid w:val="00444E4F"/>
    <w:rsid w:val="00444EA2"/>
    <w:rsid w:val="00447048"/>
    <w:rsid w:val="00447354"/>
    <w:rsid w:val="00447E51"/>
    <w:rsid w:val="00450DB5"/>
    <w:rsid w:val="00451B8C"/>
    <w:rsid w:val="004522FD"/>
    <w:rsid w:val="004539FB"/>
    <w:rsid w:val="00454B3E"/>
    <w:rsid w:val="004557C7"/>
    <w:rsid w:val="00455CF5"/>
    <w:rsid w:val="0045676B"/>
    <w:rsid w:val="00456D79"/>
    <w:rsid w:val="004577AE"/>
    <w:rsid w:val="004624B1"/>
    <w:rsid w:val="004633A1"/>
    <w:rsid w:val="00463745"/>
    <w:rsid w:val="004666AE"/>
    <w:rsid w:val="004667F1"/>
    <w:rsid w:val="00471FC9"/>
    <w:rsid w:val="00473342"/>
    <w:rsid w:val="004733A1"/>
    <w:rsid w:val="00473D64"/>
    <w:rsid w:val="00475B36"/>
    <w:rsid w:val="00480666"/>
    <w:rsid w:val="004808B5"/>
    <w:rsid w:val="00482683"/>
    <w:rsid w:val="00482952"/>
    <w:rsid w:val="00482DFD"/>
    <w:rsid w:val="0048647C"/>
    <w:rsid w:val="0048666B"/>
    <w:rsid w:val="00487EA1"/>
    <w:rsid w:val="00490BBA"/>
    <w:rsid w:val="00490EEF"/>
    <w:rsid w:val="00493066"/>
    <w:rsid w:val="00493545"/>
    <w:rsid w:val="004945B9"/>
    <w:rsid w:val="00494870"/>
    <w:rsid w:val="00495340"/>
    <w:rsid w:val="00495354"/>
    <w:rsid w:val="004962F1"/>
    <w:rsid w:val="00496876"/>
    <w:rsid w:val="00497868"/>
    <w:rsid w:val="004A084C"/>
    <w:rsid w:val="004A1C09"/>
    <w:rsid w:val="004A2470"/>
    <w:rsid w:val="004A37F0"/>
    <w:rsid w:val="004A3842"/>
    <w:rsid w:val="004A422F"/>
    <w:rsid w:val="004A4635"/>
    <w:rsid w:val="004B183E"/>
    <w:rsid w:val="004B1D1C"/>
    <w:rsid w:val="004B1FEB"/>
    <w:rsid w:val="004B2412"/>
    <w:rsid w:val="004B2B86"/>
    <w:rsid w:val="004B3A31"/>
    <w:rsid w:val="004B42E1"/>
    <w:rsid w:val="004B469C"/>
    <w:rsid w:val="004B4E18"/>
    <w:rsid w:val="004B63F1"/>
    <w:rsid w:val="004C0ED1"/>
    <w:rsid w:val="004C252E"/>
    <w:rsid w:val="004C266D"/>
    <w:rsid w:val="004C437D"/>
    <w:rsid w:val="004C50B8"/>
    <w:rsid w:val="004C569B"/>
    <w:rsid w:val="004C6BEF"/>
    <w:rsid w:val="004D0078"/>
    <w:rsid w:val="004D1A8E"/>
    <w:rsid w:val="004D4C67"/>
    <w:rsid w:val="004D6AC3"/>
    <w:rsid w:val="004D6B09"/>
    <w:rsid w:val="004D797E"/>
    <w:rsid w:val="004E0F8B"/>
    <w:rsid w:val="004E14CE"/>
    <w:rsid w:val="004E1986"/>
    <w:rsid w:val="004E1D7E"/>
    <w:rsid w:val="004E1E13"/>
    <w:rsid w:val="004E33AF"/>
    <w:rsid w:val="004E3BFE"/>
    <w:rsid w:val="004E5F31"/>
    <w:rsid w:val="004E6E40"/>
    <w:rsid w:val="004F0259"/>
    <w:rsid w:val="004F09FE"/>
    <w:rsid w:val="004F1B27"/>
    <w:rsid w:val="004F32BF"/>
    <w:rsid w:val="00501BFD"/>
    <w:rsid w:val="00503088"/>
    <w:rsid w:val="00504413"/>
    <w:rsid w:val="00504A02"/>
    <w:rsid w:val="00504D8F"/>
    <w:rsid w:val="00506682"/>
    <w:rsid w:val="00511B51"/>
    <w:rsid w:val="005130EA"/>
    <w:rsid w:val="00513A48"/>
    <w:rsid w:val="00513D51"/>
    <w:rsid w:val="005142C6"/>
    <w:rsid w:val="00514782"/>
    <w:rsid w:val="0051499E"/>
    <w:rsid w:val="00514C06"/>
    <w:rsid w:val="0051721F"/>
    <w:rsid w:val="00521DA9"/>
    <w:rsid w:val="00523D0C"/>
    <w:rsid w:val="00524625"/>
    <w:rsid w:val="0052506B"/>
    <w:rsid w:val="00526013"/>
    <w:rsid w:val="0052642B"/>
    <w:rsid w:val="00526686"/>
    <w:rsid w:val="005267D2"/>
    <w:rsid w:val="00527651"/>
    <w:rsid w:val="00527CC4"/>
    <w:rsid w:val="00531181"/>
    <w:rsid w:val="00532344"/>
    <w:rsid w:val="0053292E"/>
    <w:rsid w:val="00533274"/>
    <w:rsid w:val="005338CE"/>
    <w:rsid w:val="00534409"/>
    <w:rsid w:val="00535591"/>
    <w:rsid w:val="0053644E"/>
    <w:rsid w:val="00541508"/>
    <w:rsid w:val="00541D2C"/>
    <w:rsid w:val="0054342C"/>
    <w:rsid w:val="00543907"/>
    <w:rsid w:val="00545E22"/>
    <w:rsid w:val="00546531"/>
    <w:rsid w:val="0055156E"/>
    <w:rsid w:val="00552D21"/>
    <w:rsid w:val="00553631"/>
    <w:rsid w:val="005537F9"/>
    <w:rsid w:val="00553CF9"/>
    <w:rsid w:val="00554349"/>
    <w:rsid w:val="005569C4"/>
    <w:rsid w:val="00564D93"/>
    <w:rsid w:val="00564FE2"/>
    <w:rsid w:val="005650F8"/>
    <w:rsid w:val="00565821"/>
    <w:rsid w:val="005672FF"/>
    <w:rsid w:val="0057038C"/>
    <w:rsid w:val="00574823"/>
    <w:rsid w:val="00577208"/>
    <w:rsid w:val="0057785A"/>
    <w:rsid w:val="00577DCC"/>
    <w:rsid w:val="005808FF"/>
    <w:rsid w:val="00582B59"/>
    <w:rsid w:val="0058320F"/>
    <w:rsid w:val="005843DD"/>
    <w:rsid w:val="005853F1"/>
    <w:rsid w:val="00585B74"/>
    <w:rsid w:val="00585F10"/>
    <w:rsid w:val="0058606A"/>
    <w:rsid w:val="00586DE8"/>
    <w:rsid w:val="00590620"/>
    <w:rsid w:val="0059063E"/>
    <w:rsid w:val="00591245"/>
    <w:rsid w:val="00591C06"/>
    <w:rsid w:val="005921BD"/>
    <w:rsid w:val="00594CA5"/>
    <w:rsid w:val="005972BE"/>
    <w:rsid w:val="005A0A0D"/>
    <w:rsid w:val="005A14CA"/>
    <w:rsid w:val="005A25AB"/>
    <w:rsid w:val="005A330A"/>
    <w:rsid w:val="005A5659"/>
    <w:rsid w:val="005A68ED"/>
    <w:rsid w:val="005A6A68"/>
    <w:rsid w:val="005B08B4"/>
    <w:rsid w:val="005B3160"/>
    <w:rsid w:val="005B3BB8"/>
    <w:rsid w:val="005B619F"/>
    <w:rsid w:val="005B6DD5"/>
    <w:rsid w:val="005B73E4"/>
    <w:rsid w:val="005B740F"/>
    <w:rsid w:val="005B78C1"/>
    <w:rsid w:val="005B7C21"/>
    <w:rsid w:val="005C016A"/>
    <w:rsid w:val="005C01A1"/>
    <w:rsid w:val="005C1675"/>
    <w:rsid w:val="005C3790"/>
    <w:rsid w:val="005C381A"/>
    <w:rsid w:val="005C45FF"/>
    <w:rsid w:val="005C498E"/>
    <w:rsid w:val="005C710E"/>
    <w:rsid w:val="005C7D4F"/>
    <w:rsid w:val="005D1660"/>
    <w:rsid w:val="005D19B5"/>
    <w:rsid w:val="005D2024"/>
    <w:rsid w:val="005D2133"/>
    <w:rsid w:val="005D2562"/>
    <w:rsid w:val="005D4DE5"/>
    <w:rsid w:val="005E1601"/>
    <w:rsid w:val="005E392D"/>
    <w:rsid w:val="005E408D"/>
    <w:rsid w:val="005E43EE"/>
    <w:rsid w:val="005E480F"/>
    <w:rsid w:val="005E5BE3"/>
    <w:rsid w:val="005E61D0"/>
    <w:rsid w:val="005E636E"/>
    <w:rsid w:val="005F04EF"/>
    <w:rsid w:val="005F05DB"/>
    <w:rsid w:val="005F1365"/>
    <w:rsid w:val="005F1B27"/>
    <w:rsid w:val="005F2070"/>
    <w:rsid w:val="005F3CC8"/>
    <w:rsid w:val="005F444C"/>
    <w:rsid w:val="005F4C17"/>
    <w:rsid w:val="005F5696"/>
    <w:rsid w:val="005F600D"/>
    <w:rsid w:val="005F6D3D"/>
    <w:rsid w:val="005F72C7"/>
    <w:rsid w:val="005F758A"/>
    <w:rsid w:val="00600109"/>
    <w:rsid w:val="00600A8F"/>
    <w:rsid w:val="00600B89"/>
    <w:rsid w:val="00602451"/>
    <w:rsid w:val="00603C64"/>
    <w:rsid w:val="00604B0B"/>
    <w:rsid w:val="00605CAE"/>
    <w:rsid w:val="006067CE"/>
    <w:rsid w:val="00606FB1"/>
    <w:rsid w:val="00607AAD"/>
    <w:rsid w:val="00607BC5"/>
    <w:rsid w:val="00610EB2"/>
    <w:rsid w:val="00611D02"/>
    <w:rsid w:val="006130DB"/>
    <w:rsid w:val="006132F1"/>
    <w:rsid w:val="0061384D"/>
    <w:rsid w:val="006139A4"/>
    <w:rsid w:val="00614B69"/>
    <w:rsid w:val="006174C2"/>
    <w:rsid w:val="00620FC8"/>
    <w:rsid w:val="00621BA5"/>
    <w:rsid w:val="00622CFF"/>
    <w:rsid w:val="00623882"/>
    <w:rsid w:val="00623EBA"/>
    <w:rsid w:val="00623FC6"/>
    <w:rsid w:val="0062504C"/>
    <w:rsid w:val="00626F16"/>
    <w:rsid w:val="00630E5C"/>
    <w:rsid w:val="00633417"/>
    <w:rsid w:val="0063345B"/>
    <w:rsid w:val="00634151"/>
    <w:rsid w:val="006341A8"/>
    <w:rsid w:val="006348D8"/>
    <w:rsid w:val="00636883"/>
    <w:rsid w:val="00636EE8"/>
    <w:rsid w:val="00637231"/>
    <w:rsid w:val="00641FD6"/>
    <w:rsid w:val="00642597"/>
    <w:rsid w:val="00642939"/>
    <w:rsid w:val="00642AA8"/>
    <w:rsid w:val="00642EB9"/>
    <w:rsid w:val="0064320A"/>
    <w:rsid w:val="00644695"/>
    <w:rsid w:val="00645E3B"/>
    <w:rsid w:val="00647C74"/>
    <w:rsid w:val="00651172"/>
    <w:rsid w:val="006528D2"/>
    <w:rsid w:val="006544AB"/>
    <w:rsid w:val="00655A09"/>
    <w:rsid w:val="00655C79"/>
    <w:rsid w:val="0065644C"/>
    <w:rsid w:val="00656768"/>
    <w:rsid w:val="00656984"/>
    <w:rsid w:val="006573C3"/>
    <w:rsid w:val="00661CBE"/>
    <w:rsid w:val="00664158"/>
    <w:rsid w:val="006642B6"/>
    <w:rsid w:val="00664EF8"/>
    <w:rsid w:val="00665D0C"/>
    <w:rsid w:val="006700FB"/>
    <w:rsid w:val="006701B6"/>
    <w:rsid w:val="006708E6"/>
    <w:rsid w:val="0067277E"/>
    <w:rsid w:val="00673ACA"/>
    <w:rsid w:val="00674CD3"/>
    <w:rsid w:val="00676F50"/>
    <w:rsid w:val="006801F1"/>
    <w:rsid w:val="00680353"/>
    <w:rsid w:val="006804A4"/>
    <w:rsid w:val="006815DD"/>
    <w:rsid w:val="00681665"/>
    <w:rsid w:val="00681E2C"/>
    <w:rsid w:val="0068271B"/>
    <w:rsid w:val="0068450A"/>
    <w:rsid w:val="00685445"/>
    <w:rsid w:val="00687068"/>
    <w:rsid w:val="006917C1"/>
    <w:rsid w:val="00691F0F"/>
    <w:rsid w:val="0069323D"/>
    <w:rsid w:val="0069470D"/>
    <w:rsid w:val="00695755"/>
    <w:rsid w:val="00695A50"/>
    <w:rsid w:val="00696858"/>
    <w:rsid w:val="00696F3F"/>
    <w:rsid w:val="006972E7"/>
    <w:rsid w:val="006A2476"/>
    <w:rsid w:val="006A2566"/>
    <w:rsid w:val="006A3063"/>
    <w:rsid w:val="006A3242"/>
    <w:rsid w:val="006A48B2"/>
    <w:rsid w:val="006A7F2A"/>
    <w:rsid w:val="006B1DB8"/>
    <w:rsid w:val="006B3078"/>
    <w:rsid w:val="006B5A88"/>
    <w:rsid w:val="006B72B3"/>
    <w:rsid w:val="006B7826"/>
    <w:rsid w:val="006C02A6"/>
    <w:rsid w:val="006C1088"/>
    <w:rsid w:val="006C13CA"/>
    <w:rsid w:val="006C1724"/>
    <w:rsid w:val="006C2409"/>
    <w:rsid w:val="006C3B11"/>
    <w:rsid w:val="006C74E6"/>
    <w:rsid w:val="006C7527"/>
    <w:rsid w:val="006C759C"/>
    <w:rsid w:val="006D03EB"/>
    <w:rsid w:val="006D054C"/>
    <w:rsid w:val="006D07A4"/>
    <w:rsid w:val="006D0FEA"/>
    <w:rsid w:val="006D34E7"/>
    <w:rsid w:val="006D3DD2"/>
    <w:rsid w:val="006D5F40"/>
    <w:rsid w:val="006E176A"/>
    <w:rsid w:val="006E19DC"/>
    <w:rsid w:val="006E2BB1"/>
    <w:rsid w:val="006E3D48"/>
    <w:rsid w:val="006E4748"/>
    <w:rsid w:val="006F0804"/>
    <w:rsid w:val="006F33BC"/>
    <w:rsid w:val="006F3677"/>
    <w:rsid w:val="006F3BEF"/>
    <w:rsid w:val="006F5405"/>
    <w:rsid w:val="006F5AC1"/>
    <w:rsid w:val="006F62C9"/>
    <w:rsid w:val="00700220"/>
    <w:rsid w:val="007066EB"/>
    <w:rsid w:val="0070680B"/>
    <w:rsid w:val="00714600"/>
    <w:rsid w:val="00716F0B"/>
    <w:rsid w:val="007177D4"/>
    <w:rsid w:val="00722B31"/>
    <w:rsid w:val="00723467"/>
    <w:rsid w:val="00724548"/>
    <w:rsid w:val="00726DB4"/>
    <w:rsid w:val="00734AEC"/>
    <w:rsid w:val="00736AD2"/>
    <w:rsid w:val="00737CEF"/>
    <w:rsid w:val="007411FA"/>
    <w:rsid w:val="0074245B"/>
    <w:rsid w:val="00742818"/>
    <w:rsid w:val="00744264"/>
    <w:rsid w:val="00746250"/>
    <w:rsid w:val="0074643D"/>
    <w:rsid w:val="00746F5E"/>
    <w:rsid w:val="00747820"/>
    <w:rsid w:val="00750063"/>
    <w:rsid w:val="007502DF"/>
    <w:rsid w:val="007506A4"/>
    <w:rsid w:val="00752545"/>
    <w:rsid w:val="00753A1D"/>
    <w:rsid w:val="0075404E"/>
    <w:rsid w:val="00756D9D"/>
    <w:rsid w:val="00757DD9"/>
    <w:rsid w:val="00760D36"/>
    <w:rsid w:val="00761B1E"/>
    <w:rsid w:val="0076212B"/>
    <w:rsid w:val="007622FD"/>
    <w:rsid w:val="007625A8"/>
    <w:rsid w:val="007628C8"/>
    <w:rsid w:val="00764BFE"/>
    <w:rsid w:val="00767331"/>
    <w:rsid w:val="0076747B"/>
    <w:rsid w:val="007703DE"/>
    <w:rsid w:val="0077333E"/>
    <w:rsid w:val="007743E5"/>
    <w:rsid w:val="00776060"/>
    <w:rsid w:val="00780EFB"/>
    <w:rsid w:val="00781B57"/>
    <w:rsid w:val="00782CD4"/>
    <w:rsid w:val="00785CC8"/>
    <w:rsid w:val="00786242"/>
    <w:rsid w:val="0078652B"/>
    <w:rsid w:val="00786E81"/>
    <w:rsid w:val="00786EF7"/>
    <w:rsid w:val="00792F26"/>
    <w:rsid w:val="00793149"/>
    <w:rsid w:val="0079330A"/>
    <w:rsid w:val="007937C8"/>
    <w:rsid w:val="00793A7C"/>
    <w:rsid w:val="00794A6F"/>
    <w:rsid w:val="007955C2"/>
    <w:rsid w:val="00795FA9"/>
    <w:rsid w:val="0079697B"/>
    <w:rsid w:val="007971F9"/>
    <w:rsid w:val="007978C4"/>
    <w:rsid w:val="007A05D2"/>
    <w:rsid w:val="007A0989"/>
    <w:rsid w:val="007A173A"/>
    <w:rsid w:val="007B04EA"/>
    <w:rsid w:val="007B0C0D"/>
    <w:rsid w:val="007B197B"/>
    <w:rsid w:val="007B20BE"/>
    <w:rsid w:val="007B28C1"/>
    <w:rsid w:val="007B46A5"/>
    <w:rsid w:val="007B575C"/>
    <w:rsid w:val="007B6193"/>
    <w:rsid w:val="007B63F8"/>
    <w:rsid w:val="007B75CE"/>
    <w:rsid w:val="007C0667"/>
    <w:rsid w:val="007C46E1"/>
    <w:rsid w:val="007C49B8"/>
    <w:rsid w:val="007C5827"/>
    <w:rsid w:val="007C69CD"/>
    <w:rsid w:val="007C70F6"/>
    <w:rsid w:val="007C7449"/>
    <w:rsid w:val="007D1DC4"/>
    <w:rsid w:val="007D511B"/>
    <w:rsid w:val="007D5ACD"/>
    <w:rsid w:val="007D6337"/>
    <w:rsid w:val="007D655A"/>
    <w:rsid w:val="007E1A97"/>
    <w:rsid w:val="007E1BEA"/>
    <w:rsid w:val="007E1CBF"/>
    <w:rsid w:val="007E3BB0"/>
    <w:rsid w:val="007E40D0"/>
    <w:rsid w:val="007E4573"/>
    <w:rsid w:val="007E72AD"/>
    <w:rsid w:val="007F0212"/>
    <w:rsid w:val="007F0C1B"/>
    <w:rsid w:val="007F0E95"/>
    <w:rsid w:val="007F61FE"/>
    <w:rsid w:val="007F637B"/>
    <w:rsid w:val="007F6D01"/>
    <w:rsid w:val="00802427"/>
    <w:rsid w:val="00802C0C"/>
    <w:rsid w:val="00803F5E"/>
    <w:rsid w:val="008048DB"/>
    <w:rsid w:val="00804994"/>
    <w:rsid w:val="00805811"/>
    <w:rsid w:val="00806925"/>
    <w:rsid w:val="00814EDB"/>
    <w:rsid w:val="00815608"/>
    <w:rsid w:val="00815D97"/>
    <w:rsid w:val="008161C0"/>
    <w:rsid w:val="00816F56"/>
    <w:rsid w:val="00817B15"/>
    <w:rsid w:val="00820004"/>
    <w:rsid w:val="00820CBD"/>
    <w:rsid w:val="00820E99"/>
    <w:rsid w:val="00820FCD"/>
    <w:rsid w:val="00821200"/>
    <w:rsid w:val="00821CAE"/>
    <w:rsid w:val="0082285C"/>
    <w:rsid w:val="00823974"/>
    <w:rsid w:val="00824E5C"/>
    <w:rsid w:val="00824F68"/>
    <w:rsid w:val="00826907"/>
    <w:rsid w:val="0082694A"/>
    <w:rsid w:val="008269EB"/>
    <w:rsid w:val="00827E77"/>
    <w:rsid w:val="00830319"/>
    <w:rsid w:val="00830C82"/>
    <w:rsid w:val="00831114"/>
    <w:rsid w:val="0083280F"/>
    <w:rsid w:val="00833CC7"/>
    <w:rsid w:val="00834D1D"/>
    <w:rsid w:val="00835C40"/>
    <w:rsid w:val="008409FB"/>
    <w:rsid w:val="00840D1E"/>
    <w:rsid w:val="0084255E"/>
    <w:rsid w:val="0084361A"/>
    <w:rsid w:val="00843A3B"/>
    <w:rsid w:val="008450D4"/>
    <w:rsid w:val="00846428"/>
    <w:rsid w:val="00847F3E"/>
    <w:rsid w:val="00850270"/>
    <w:rsid w:val="008507EA"/>
    <w:rsid w:val="00850EAB"/>
    <w:rsid w:val="00852DC3"/>
    <w:rsid w:val="0085320A"/>
    <w:rsid w:val="00853C9C"/>
    <w:rsid w:val="008546F7"/>
    <w:rsid w:val="00854E5A"/>
    <w:rsid w:val="00855A4C"/>
    <w:rsid w:val="00855AAF"/>
    <w:rsid w:val="00856165"/>
    <w:rsid w:val="00860247"/>
    <w:rsid w:val="00861943"/>
    <w:rsid w:val="00865EC5"/>
    <w:rsid w:val="00866401"/>
    <w:rsid w:val="0086676D"/>
    <w:rsid w:val="008671A7"/>
    <w:rsid w:val="00867800"/>
    <w:rsid w:val="00867C4A"/>
    <w:rsid w:val="008705E5"/>
    <w:rsid w:val="00870E18"/>
    <w:rsid w:val="008825CB"/>
    <w:rsid w:val="00882DCC"/>
    <w:rsid w:val="00882FE8"/>
    <w:rsid w:val="00883213"/>
    <w:rsid w:val="008852FE"/>
    <w:rsid w:val="008871EE"/>
    <w:rsid w:val="0089005A"/>
    <w:rsid w:val="00890781"/>
    <w:rsid w:val="00891834"/>
    <w:rsid w:val="00891CFC"/>
    <w:rsid w:val="00891F88"/>
    <w:rsid w:val="00892A07"/>
    <w:rsid w:val="00893432"/>
    <w:rsid w:val="00893AF9"/>
    <w:rsid w:val="008940BF"/>
    <w:rsid w:val="008943A9"/>
    <w:rsid w:val="008943FB"/>
    <w:rsid w:val="00894701"/>
    <w:rsid w:val="008948CF"/>
    <w:rsid w:val="00895BE6"/>
    <w:rsid w:val="008A0DD8"/>
    <w:rsid w:val="008A18C0"/>
    <w:rsid w:val="008A20EC"/>
    <w:rsid w:val="008A4BCF"/>
    <w:rsid w:val="008A6104"/>
    <w:rsid w:val="008A7B02"/>
    <w:rsid w:val="008A7E4F"/>
    <w:rsid w:val="008B07C2"/>
    <w:rsid w:val="008B09E5"/>
    <w:rsid w:val="008B109C"/>
    <w:rsid w:val="008B1A81"/>
    <w:rsid w:val="008B414C"/>
    <w:rsid w:val="008B5464"/>
    <w:rsid w:val="008B6C47"/>
    <w:rsid w:val="008B70F6"/>
    <w:rsid w:val="008C2CAD"/>
    <w:rsid w:val="008C303D"/>
    <w:rsid w:val="008C4DC9"/>
    <w:rsid w:val="008C4DFA"/>
    <w:rsid w:val="008C796A"/>
    <w:rsid w:val="008D12B9"/>
    <w:rsid w:val="008D285D"/>
    <w:rsid w:val="008D5EDD"/>
    <w:rsid w:val="008D71F2"/>
    <w:rsid w:val="008E31F8"/>
    <w:rsid w:val="008E417E"/>
    <w:rsid w:val="008E4254"/>
    <w:rsid w:val="008E4266"/>
    <w:rsid w:val="008E5252"/>
    <w:rsid w:val="008E6B78"/>
    <w:rsid w:val="008F0865"/>
    <w:rsid w:val="008F128F"/>
    <w:rsid w:val="008F19BC"/>
    <w:rsid w:val="008F2171"/>
    <w:rsid w:val="008F38D1"/>
    <w:rsid w:val="008F419A"/>
    <w:rsid w:val="008F55BE"/>
    <w:rsid w:val="008F5A20"/>
    <w:rsid w:val="008F5DDC"/>
    <w:rsid w:val="008F66E1"/>
    <w:rsid w:val="008F7FAF"/>
    <w:rsid w:val="00903F9E"/>
    <w:rsid w:val="009042FE"/>
    <w:rsid w:val="00905C4B"/>
    <w:rsid w:val="00906130"/>
    <w:rsid w:val="009075D5"/>
    <w:rsid w:val="00910E85"/>
    <w:rsid w:val="00912488"/>
    <w:rsid w:val="0091351B"/>
    <w:rsid w:val="00913AC8"/>
    <w:rsid w:val="00914649"/>
    <w:rsid w:val="00915412"/>
    <w:rsid w:val="00915BE8"/>
    <w:rsid w:val="009170B7"/>
    <w:rsid w:val="0091725A"/>
    <w:rsid w:val="00917CE5"/>
    <w:rsid w:val="00921178"/>
    <w:rsid w:val="0092388C"/>
    <w:rsid w:val="00926054"/>
    <w:rsid w:val="009271F9"/>
    <w:rsid w:val="0092732D"/>
    <w:rsid w:val="009314DD"/>
    <w:rsid w:val="00932ECD"/>
    <w:rsid w:val="0093359B"/>
    <w:rsid w:val="00933E08"/>
    <w:rsid w:val="009341F5"/>
    <w:rsid w:val="009348CA"/>
    <w:rsid w:val="00934DE3"/>
    <w:rsid w:val="009356AE"/>
    <w:rsid w:val="0093661C"/>
    <w:rsid w:val="00936658"/>
    <w:rsid w:val="00937B18"/>
    <w:rsid w:val="0094026F"/>
    <w:rsid w:val="009433B0"/>
    <w:rsid w:val="00943AC0"/>
    <w:rsid w:val="009457BC"/>
    <w:rsid w:val="00946C48"/>
    <w:rsid w:val="00950F14"/>
    <w:rsid w:val="0095385C"/>
    <w:rsid w:val="009541C1"/>
    <w:rsid w:val="00955A93"/>
    <w:rsid w:val="00956C36"/>
    <w:rsid w:val="009573A1"/>
    <w:rsid w:val="00961350"/>
    <w:rsid w:val="00962104"/>
    <w:rsid w:val="00963E43"/>
    <w:rsid w:val="009665EA"/>
    <w:rsid w:val="0096663B"/>
    <w:rsid w:val="00971D99"/>
    <w:rsid w:val="00973A21"/>
    <w:rsid w:val="00973EF2"/>
    <w:rsid w:val="00976BBF"/>
    <w:rsid w:val="009775CC"/>
    <w:rsid w:val="00980AB4"/>
    <w:rsid w:val="00980AD6"/>
    <w:rsid w:val="0098193B"/>
    <w:rsid w:val="00981E90"/>
    <w:rsid w:val="00983DE2"/>
    <w:rsid w:val="0098407E"/>
    <w:rsid w:val="009868E4"/>
    <w:rsid w:val="00987994"/>
    <w:rsid w:val="00992121"/>
    <w:rsid w:val="009928C1"/>
    <w:rsid w:val="009938EA"/>
    <w:rsid w:val="00994026"/>
    <w:rsid w:val="009942F2"/>
    <w:rsid w:val="009944EC"/>
    <w:rsid w:val="00996271"/>
    <w:rsid w:val="009969F7"/>
    <w:rsid w:val="009A15EA"/>
    <w:rsid w:val="009A22CC"/>
    <w:rsid w:val="009A3374"/>
    <w:rsid w:val="009A351D"/>
    <w:rsid w:val="009A44CF"/>
    <w:rsid w:val="009A642E"/>
    <w:rsid w:val="009A654B"/>
    <w:rsid w:val="009A6C17"/>
    <w:rsid w:val="009A7D10"/>
    <w:rsid w:val="009B12B7"/>
    <w:rsid w:val="009B1BC1"/>
    <w:rsid w:val="009B2CD0"/>
    <w:rsid w:val="009B3269"/>
    <w:rsid w:val="009B4A55"/>
    <w:rsid w:val="009B4EEF"/>
    <w:rsid w:val="009B7DC4"/>
    <w:rsid w:val="009C2101"/>
    <w:rsid w:val="009C3DC0"/>
    <w:rsid w:val="009C4396"/>
    <w:rsid w:val="009C4C3E"/>
    <w:rsid w:val="009C57A1"/>
    <w:rsid w:val="009C654D"/>
    <w:rsid w:val="009C7717"/>
    <w:rsid w:val="009C7D02"/>
    <w:rsid w:val="009D0FA0"/>
    <w:rsid w:val="009D229E"/>
    <w:rsid w:val="009D2C34"/>
    <w:rsid w:val="009D355C"/>
    <w:rsid w:val="009D5DAE"/>
    <w:rsid w:val="009D7050"/>
    <w:rsid w:val="009D7667"/>
    <w:rsid w:val="009D7766"/>
    <w:rsid w:val="009D7D88"/>
    <w:rsid w:val="009E08AE"/>
    <w:rsid w:val="009E1621"/>
    <w:rsid w:val="009E2936"/>
    <w:rsid w:val="009E2AD9"/>
    <w:rsid w:val="009E3055"/>
    <w:rsid w:val="009E3A62"/>
    <w:rsid w:val="009E3E2D"/>
    <w:rsid w:val="009E6272"/>
    <w:rsid w:val="009E6E57"/>
    <w:rsid w:val="009E7805"/>
    <w:rsid w:val="009F0482"/>
    <w:rsid w:val="009F1B93"/>
    <w:rsid w:val="009F2167"/>
    <w:rsid w:val="009F3208"/>
    <w:rsid w:val="009F52B9"/>
    <w:rsid w:val="009F5618"/>
    <w:rsid w:val="009F614D"/>
    <w:rsid w:val="009F7292"/>
    <w:rsid w:val="009F72BC"/>
    <w:rsid w:val="00A00105"/>
    <w:rsid w:val="00A0027A"/>
    <w:rsid w:val="00A019EE"/>
    <w:rsid w:val="00A01E92"/>
    <w:rsid w:val="00A0316B"/>
    <w:rsid w:val="00A032CA"/>
    <w:rsid w:val="00A039CA"/>
    <w:rsid w:val="00A05137"/>
    <w:rsid w:val="00A05D3D"/>
    <w:rsid w:val="00A06717"/>
    <w:rsid w:val="00A11863"/>
    <w:rsid w:val="00A1330C"/>
    <w:rsid w:val="00A13755"/>
    <w:rsid w:val="00A21698"/>
    <w:rsid w:val="00A23188"/>
    <w:rsid w:val="00A23F52"/>
    <w:rsid w:val="00A24150"/>
    <w:rsid w:val="00A2474C"/>
    <w:rsid w:val="00A25815"/>
    <w:rsid w:val="00A278CA"/>
    <w:rsid w:val="00A3016A"/>
    <w:rsid w:val="00A31A29"/>
    <w:rsid w:val="00A32A2C"/>
    <w:rsid w:val="00A33687"/>
    <w:rsid w:val="00A350CE"/>
    <w:rsid w:val="00A363A6"/>
    <w:rsid w:val="00A36927"/>
    <w:rsid w:val="00A372E6"/>
    <w:rsid w:val="00A37A49"/>
    <w:rsid w:val="00A41542"/>
    <w:rsid w:val="00A41B88"/>
    <w:rsid w:val="00A42A76"/>
    <w:rsid w:val="00A4376A"/>
    <w:rsid w:val="00A44C5E"/>
    <w:rsid w:val="00A45BE1"/>
    <w:rsid w:val="00A504F3"/>
    <w:rsid w:val="00A50965"/>
    <w:rsid w:val="00A52615"/>
    <w:rsid w:val="00A53A84"/>
    <w:rsid w:val="00A53CAC"/>
    <w:rsid w:val="00A53D2F"/>
    <w:rsid w:val="00A53E29"/>
    <w:rsid w:val="00A5462C"/>
    <w:rsid w:val="00A550FA"/>
    <w:rsid w:val="00A557E6"/>
    <w:rsid w:val="00A55F42"/>
    <w:rsid w:val="00A6266D"/>
    <w:rsid w:val="00A646B1"/>
    <w:rsid w:val="00A656F6"/>
    <w:rsid w:val="00A67761"/>
    <w:rsid w:val="00A677A3"/>
    <w:rsid w:val="00A71F09"/>
    <w:rsid w:val="00A723B2"/>
    <w:rsid w:val="00A75ECB"/>
    <w:rsid w:val="00A80455"/>
    <w:rsid w:val="00A805EB"/>
    <w:rsid w:val="00A8195D"/>
    <w:rsid w:val="00A8510C"/>
    <w:rsid w:val="00A8599D"/>
    <w:rsid w:val="00A85F3F"/>
    <w:rsid w:val="00A86054"/>
    <w:rsid w:val="00A865EA"/>
    <w:rsid w:val="00A90F73"/>
    <w:rsid w:val="00A91BC3"/>
    <w:rsid w:val="00A94316"/>
    <w:rsid w:val="00A94BED"/>
    <w:rsid w:val="00A94D9F"/>
    <w:rsid w:val="00A955B2"/>
    <w:rsid w:val="00A95AFC"/>
    <w:rsid w:val="00A95F34"/>
    <w:rsid w:val="00A96220"/>
    <w:rsid w:val="00A9719A"/>
    <w:rsid w:val="00AA3DB9"/>
    <w:rsid w:val="00AA42EB"/>
    <w:rsid w:val="00AA5E46"/>
    <w:rsid w:val="00AA79E0"/>
    <w:rsid w:val="00AB11DD"/>
    <w:rsid w:val="00AB1612"/>
    <w:rsid w:val="00AB1C6F"/>
    <w:rsid w:val="00AB257A"/>
    <w:rsid w:val="00AB2ED0"/>
    <w:rsid w:val="00AB67C6"/>
    <w:rsid w:val="00AB763D"/>
    <w:rsid w:val="00AB7DF1"/>
    <w:rsid w:val="00AC036C"/>
    <w:rsid w:val="00AC12A6"/>
    <w:rsid w:val="00AC14F7"/>
    <w:rsid w:val="00AC1EB9"/>
    <w:rsid w:val="00AC2583"/>
    <w:rsid w:val="00AC273F"/>
    <w:rsid w:val="00AC2CD1"/>
    <w:rsid w:val="00AC4612"/>
    <w:rsid w:val="00AC540E"/>
    <w:rsid w:val="00AC5BC7"/>
    <w:rsid w:val="00AC5E9A"/>
    <w:rsid w:val="00AD04D1"/>
    <w:rsid w:val="00AD09F3"/>
    <w:rsid w:val="00AD2663"/>
    <w:rsid w:val="00AD3111"/>
    <w:rsid w:val="00AD51A1"/>
    <w:rsid w:val="00AD661E"/>
    <w:rsid w:val="00AD77B9"/>
    <w:rsid w:val="00AD790B"/>
    <w:rsid w:val="00AE10BE"/>
    <w:rsid w:val="00AE1AB0"/>
    <w:rsid w:val="00AE30B2"/>
    <w:rsid w:val="00AE331A"/>
    <w:rsid w:val="00AE74C2"/>
    <w:rsid w:val="00AF0032"/>
    <w:rsid w:val="00AF30A4"/>
    <w:rsid w:val="00AF5C54"/>
    <w:rsid w:val="00AF5F5B"/>
    <w:rsid w:val="00AF6B87"/>
    <w:rsid w:val="00B009D0"/>
    <w:rsid w:val="00B02771"/>
    <w:rsid w:val="00B03201"/>
    <w:rsid w:val="00B0355D"/>
    <w:rsid w:val="00B043CB"/>
    <w:rsid w:val="00B048BD"/>
    <w:rsid w:val="00B04E33"/>
    <w:rsid w:val="00B064F2"/>
    <w:rsid w:val="00B07D13"/>
    <w:rsid w:val="00B107C8"/>
    <w:rsid w:val="00B1457F"/>
    <w:rsid w:val="00B14FBD"/>
    <w:rsid w:val="00B153FF"/>
    <w:rsid w:val="00B17B7B"/>
    <w:rsid w:val="00B17C58"/>
    <w:rsid w:val="00B209D5"/>
    <w:rsid w:val="00B21FC3"/>
    <w:rsid w:val="00B22D8A"/>
    <w:rsid w:val="00B23AE7"/>
    <w:rsid w:val="00B24266"/>
    <w:rsid w:val="00B24B67"/>
    <w:rsid w:val="00B24E2D"/>
    <w:rsid w:val="00B31973"/>
    <w:rsid w:val="00B3257C"/>
    <w:rsid w:val="00B32AC1"/>
    <w:rsid w:val="00B336DE"/>
    <w:rsid w:val="00B33D8A"/>
    <w:rsid w:val="00B3484E"/>
    <w:rsid w:val="00B354DF"/>
    <w:rsid w:val="00B37409"/>
    <w:rsid w:val="00B37B99"/>
    <w:rsid w:val="00B37F9D"/>
    <w:rsid w:val="00B4069F"/>
    <w:rsid w:val="00B40C9C"/>
    <w:rsid w:val="00B43300"/>
    <w:rsid w:val="00B43602"/>
    <w:rsid w:val="00B4451A"/>
    <w:rsid w:val="00B44A0F"/>
    <w:rsid w:val="00B450F5"/>
    <w:rsid w:val="00B46543"/>
    <w:rsid w:val="00B470CA"/>
    <w:rsid w:val="00B479F4"/>
    <w:rsid w:val="00B47A4C"/>
    <w:rsid w:val="00B51368"/>
    <w:rsid w:val="00B519C6"/>
    <w:rsid w:val="00B5246C"/>
    <w:rsid w:val="00B5246E"/>
    <w:rsid w:val="00B524F0"/>
    <w:rsid w:val="00B52752"/>
    <w:rsid w:val="00B546D1"/>
    <w:rsid w:val="00B558B2"/>
    <w:rsid w:val="00B5592D"/>
    <w:rsid w:val="00B55DCC"/>
    <w:rsid w:val="00B55DE9"/>
    <w:rsid w:val="00B566FF"/>
    <w:rsid w:val="00B57025"/>
    <w:rsid w:val="00B60A5B"/>
    <w:rsid w:val="00B6273B"/>
    <w:rsid w:val="00B6345B"/>
    <w:rsid w:val="00B63D41"/>
    <w:rsid w:val="00B642BD"/>
    <w:rsid w:val="00B64596"/>
    <w:rsid w:val="00B64968"/>
    <w:rsid w:val="00B64B53"/>
    <w:rsid w:val="00B66783"/>
    <w:rsid w:val="00B674C3"/>
    <w:rsid w:val="00B67FE2"/>
    <w:rsid w:val="00B7036F"/>
    <w:rsid w:val="00B70CCD"/>
    <w:rsid w:val="00B70D5B"/>
    <w:rsid w:val="00B7230A"/>
    <w:rsid w:val="00B72F75"/>
    <w:rsid w:val="00B738ED"/>
    <w:rsid w:val="00B73CB9"/>
    <w:rsid w:val="00B763D2"/>
    <w:rsid w:val="00B764CC"/>
    <w:rsid w:val="00B76C37"/>
    <w:rsid w:val="00B80F89"/>
    <w:rsid w:val="00B81E89"/>
    <w:rsid w:val="00B82242"/>
    <w:rsid w:val="00B835F7"/>
    <w:rsid w:val="00B83D15"/>
    <w:rsid w:val="00B83F59"/>
    <w:rsid w:val="00B85E7C"/>
    <w:rsid w:val="00B8655F"/>
    <w:rsid w:val="00B87FB1"/>
    <w:rsid w:val="00B91369"/>
    <w:rsid w:val="00B92AD8"/>
    <w:rsid w:val="00B93BFC"/>
    <w:rsid w:val="00B9534D"/>
    <w:rsid w:val="00B953E4"/>
    <w:rsid w:val="00B956A2"/>
    <w:rsid w:val="00B9573B"/>
    <w:rsid w:val="00B9636C"/>
    <w:rsid w:val="00B9647D"/>
    <w:rsid w:val="00B96C4E"/>
    <w:rsid w:val="00B96F9D"/>
    <w:rsid w:val="00B97748"/>
    <w:rsid w:val="00B97844"/>
    <w:rsid w:val="00B978E5"/>
    <w:rsid w:val="00BA08C3"/>
    <w:rsid w:val="00BA0BAC"/>
    <w:rsid w:val="00BA2558"/>
    <w:rsid w:val="00BA2E2C"/>
    <w:rsid w:val="00BA306D"/>
    <w:rsid w:val="00BA3B16"/>
    <w:rsid w:val="00BA5B0C"/>
    <w:rsid w:val="00BA6318"/>
    <w:rsid w:val="00BA7151"/>
    <w:rsid w:val="00BA7201"/>
    <w:rsid w:val="00BB11F4"/>
    <w:rsid w:val="00BB12DB"/>
    <w:rsid w:val="00BB252A"/>
    <w:rsid w:val="00BB2E10"/>
    <w:rsid w:val="00BB42CF"/>
    <w:rsid w:val="00BB472F"/>
    <w:rsid w:val="00BB47F8"/>
    <w:rsid w:val="00BC0810"/>
    <w:rsid w:val="00BC1A23"/>
    <w:rsid w:val="00BC2BF3"/>
    <w:rsid w:val="00BC4D48"/>
    <w:rsid w:val="00BC56E7"/>
    <w:rsid w:val="00BC5E8E"/>
    <w:rsid w:val="00BC6CE4"/>
    <w:rsid w:val="00BD2DF8"/>
    <w:rsid w:val="00BD3260"/>
    <w:rsid w:val="00BD3A83"/>
    <w:rsid w:val="00BD4A50"/>
    <w:rsid w:val="00BD7658"/>
    <w:rsid w:val="00BD7CF8"/>
    <w:rsid w:val="00BD7FC7"/>
    <w:rsid w:val="00BE01B2"/>
    <w:rsid w:val="00BE120D"/>
    <w:rsid w:val="00BE181C"/>
    <w:rsid w:val="00BE2632"/>
    <w:rsid w:val="00BE2829"/>
    <w:rsid w:val="00BE2846"/>
    <w:rsid w:val="00BE3D09"/>
    <w:rsid w:val="00BE500A"/>
    <w:rsid w:val="00BE5E4A"/>
    <w:rsid w:val="00BE69B9"/>
    <w:rsid w:val="00BF01C5"/>
    <w:rsid w:val="00BF37EA"/>
    <w:rsid w:val="00BF3CF8"/>
    <w:rsid w:val="00BF410E"/>
    <w:rsid w:val="00BF4714"/>
    <w:rsid w:val="00BF6D05"/>
    <w:rsid w:val="00C0151D"/>
    <w:rsid w:val="00C01586"/>
    <w:rsid w:val="00C01F51"/>
    <w:rsid w:val="00C02A91"/>
    <w:rsid w:val="00C02F3E"/>
    <w:rsid w:val="00C03B3E"/>
    <w:rsid w:val="00C0668F"/>
    <w:rsid w:val="00C1068D"/>
    <w:rsid w:val="00C11E54"/>
    <w:rsid w:val="00C14B52"/>
    <w:rsid w:val="00C152DD"/>
    <w:rsid w:val="00C158B0"/>
    <w:rsid w:val="00C15959"/>
    <w:rsid w:val="00C1640C"/>
    <w:rsid w:val="00C208D0"/>
    <w:rsid w:val="00C2177C"/>
    <w:rsid w:val="00C22376"/>
    <w:rsid w:val="00C22F29"/>
    <w:rsid w:val="00C2397B"/>
    <w:rsid w:val="00C23FEC"/>
    <w:rsid w:val="00C26315"/>
    <w:rsid w:val="00C30348"/>
    <w:rsid w:val="00C3291E"/>
    <w:rsid w:val="00C331F3"/>
    <w:rsid w:val="00C3428A"/>
    <w:rsid w:val="00C348EE"/>
    <w:rsid w:val="00C34CC5"/>
    <w:rsid w:val="00C360B8"/>
    <w:rsid w:val="00C368E0"/>
    <w:rsid w:val="00C41FFE"/>
    <w:rsid w:val="00C42610"/>
    <w:rsid w:val="00C428EB"/>
    <w:rsid w:val="00C42B88"/>
    <w:rsid w:val="00C43779"/>
    <w:rsid w:val="00C4378D"/>
    <w:rsid w:val="00C43EBE"/>
    <w:rsid w:val="00C446D4"/>
    <w:rsid w:val="00C45683"/>
    <w:rsid w:val="00C46245"/>
    <w:rsid w:val="00C47A4A"/>
    <w:rsid w:val="00C5307B"/>
    <w:rsid w:val="00C539F6"/>
    <w:rsid w:val="00C54162"/>
    <w:rsid w:val="00C54EE0"/>
    <w:rsid w:val="00C56899"/>
    <w:rsid w:val="00C568DB"/>
    <w:rsid w:val="00C570F9"/>
    <w:rsid w:val="00C57331"/>
    <w:rsid w:val="00C57A72"/>
    <w:rsid w:val="00C60051"/>
    <w:rsid w:val="00C60889"/>
    <w:rsid w:val="00C62981"/>
    <w:rsid w:val="00C63C1C"/>
    <w:rsid w:val="00C647B7"/>
    <w:rsid w:val="00C64A71"/>
    <w:rsid w:val="00C65EC9"/>
    <w:rsid w:val="00C70041"/>
    <w:rsid w:val="00C736BF"/>
    <w:rsid w:val="00C750AF"/>
    <w:rsid w:val="00C7694A"/>
    <w:rsid w:val="00C77A1C"/>
    <w:rsid w:val="00C8016A"/>
    <w:rsid w:val="00C80456"/>
    <w:rsid w:val="00C80A84"/>
    <w:rsid w:val="00C81720"/>
    <w:rsid w:val="00C82178"/>
    <w:rsid w:val="00C827DF"/>
    <w:rsid w:val="00C84F87"/>
    <w:rsid w:val="00C85937"/>
    <w:rsid w:val="00C85D43"/>
    <w:rsid w:val="00C90F25"/>
    <w:rsid w:val="00C911E1"/>
    <w:rsid w:val="00C942C3"/>
    <w:rsid w:val="00C953C0"/>
    <w:rsid w:val="00C97546"/>
    <w:rsid w:val="00C978EF"/>
    <w:rsid w:val="00CA038C"/>
    <w:rsid w:val="00CA084B"/>
    <w:rsid w:val="00CA11F1"/>
    <w:rsid w:val="00CA29C7"/>
    <w:rsid w:val="00CA5AD2"/>
    <w:rsid w:val="00CA5BD9"/>
    <w:rsid w:val="00CA66C0"/>
    <w:rsid w:val="00CA6FC9"/>
    <w:rsid w:val="00CB0476"/>
    <w:rsid w:val="00CB3836"/>
    <w:rsid w:val="00CB4735"/>
    <w:rsid w:val="00CC0171"/>
    <w:rsid w:val="00CC019F"/>
    <w:rsid w:val="00CC0887"/>
    <w:rsid w:val="00CC11EA"/>
    <w:rsid w:val="00CC1CC7"/>
    <w:rsid w:val="00CC2513"/>
    <w:rsid w:val="00CC25DE"/>
    <w:rsid w:val="00CC3762"/>
    <w:rsid w:val="00CC400B"/>
    <w:rsid w:val="00CC4067"/>
    <w:rsid w:val="00CC45CC"/>
    <w:rsid w:val="00CC5261"/>
    <w:rsid w:val="00CC5745"/>
    <w:rsid w:val="00CC7620"/>
    <w:rsid w:val="00CD18C7"/>
    <w:rsid w:val="00CD6572"/>
    <w:rsid w:val="00CE126C"/>
    <w:rsid w:val="00CE1ADA"/>
    <w:rsid w:val="00CE2DB0"/>
    <w:rsid w:val="00CE556C"/>
    <w:rsid w:val="00CE7EB5"/>
    <w:rsid w:val="00CF0A3C"/>
    <w:rsid w:val="00CF1061"/>
    <w:rsid w:val="00CF1B1D"/>
    <w:rsid w:val="00CF39B8"/>
    <w:rsid w:val="00CF421A"/>
    <w:rsid w:val="00CF6ABC"/>
    <w:rsid w:val="00CF6B0D"/>
    <w:rsid w:val="00D00379"/>
    <w:rsid w:val="00D00660"/>
    <w:rsid w:val="00D01D75"/>
    <w:rsid w:val="00D02A96"/>
    <w:rsid w:val="00D049F4"/>
    <w:rsid w:val="00D04C5D"/>
    <w:rsid w:val="00D052E7"/>
    <w:rsid w:val="00D05A8B"/>
    <w:rsid w:val="00D05E14"/>
    <w:rsid w:val="00D06EF8"/>
    <w:rsid w:val="00D07E5D"/>
    <w:rsid w:val="00D10913"/>
    <w:rsid w:val="00D10A10"/>
    <w:rsid w:val="00D10F8F"/>
    <w:rsid w:val="00D14834"/>
    <w:rsid w:val="00D14AB1"/>
    <w:rsid w:val="00D14EDD"/>
    <w:rsid w:val="00D16C6D"/>
    <w:rsid w:val="00D17429"/>
    <w:rsid w:val="00D207C6"/>
    <w:rsid w:val="00D207CD"/>
    <w:rsid w:val="00D237C8"/>
    <w:rsid w:val="00D27718"/>
    <w:rsid w:val="00D2781D"/>
    <w:rsid w:val="00D30873"/>
    <w:rsid w:val="00D31B8C"/>
    <w:rsid w:val="00D321C8"/>
    <w:rsid w:val="00D32281"/>
    <w:rsid w:val="00D33155"/>
    <w:rsid w:val="00D35284"/>
    <w:rsid w:val="00D3761B"/>
    <w:rsid w:val="00D41317"/>
    <w:rsid w:val="00D41D3C"/>
    <w:rsid w:val="00D42931"/>
    <w:rsid w:val="00D447AE"/>
    <w:rsid w:val="00D44D4F"/>
    <w:rsid w:val="00D45460"/>
    <w:rsid w:val="00D45C1A"/>
    <w:rsid w:val="00D462D0"/>
    <w:rsid w:val="00D46E3D"/>
    <w:rsid w:val="00D47D82"/>
    <w:rsid w:val="00D51382"/>
    <w:rsid w:val="00D5195F"/>
    <w:rsid w:val="00D5255E"/>
    <w:rsid w:val="00D53EED"/>
    <w:rsid w:val="00D545B6"/>
    <w:rsid w:val="00D54E21"/>
    <w:rsid w:val="00D5614E"/>
    <w:rsid w:val="00D57486"/>
    <w:rsid w:val="00D60134"/>
    <w:rsid w:val="00D61851"/>
    <w:rsid w:val="00D621DE"/>
    <w:rsid w:val="00D63190"/>
    <w:rsid w:val="00D65188"/>
    <w:rsid w:val="00D65223"/>
    <w:rsid w:val="00D65FB9"/>
    <w:rsid w:val="00D66588"/>
    <w:rsid w:val="00D70C8C"/>
    <w:rsid w:val="00D74948"/>
    <w:rsid w:val="00D7573F"/>
    <w:rsid w:val="00D75C44"/>
    <w:rsid w:val="00D75D6E"/>
    <w:rsid w:val="00D76EAA"/>
    <w:rsid w:val="00D83BF5"/>
    <w:rsid w:val="00D84456"/>
    <w:rsid w:val="00D84AC0"/>
    <w:rsid w:val="00D84BC9"/>
    <w:rsid w:val="00D85369"/>
    <w:rsid w:val="00D8598F"/>
    <w:rsid w:val="00D85CE9"/>
    <w:rsid w:val="00D862BB"/>
    <w:rsid w:val="00D92D12"/>
    <w:rsid w:val="00D937B8"/>
    <w:rsid w:val="00D9762B"/>
    <w:rsid w:val="00DA22DC"/>
    <w:rsid w:val="00DA2AEF"/>
    <w:rsid w:val="00DA2F3B"/>
    <w:rsid w:val="00DA3030"/>
    <w:rsid w:val="00DA6444"/>
    <w:rsid w:val="00DA6601"/>
    <w:rsid w:val="00DA73E1"/>
    <w:rsid w:val="00DB0C5B"/>
    <w:rsid w:val="00DB20F9"/>
    <w:rsid w:val="00DB4C03"/>
    <w:rsid w:val="00DB4F88"/>
    <w:rsid w:val="00DB5E86"/>
    <w:rsid w:val="00DB745C"/>
    <w:rsid w:val="00DB7992"/>
    <w:rsid w:val="00DB7A1D"/>
    <w:rsid w:val="00DB7F09"/>
    <w:rsid w:val="00DC0153"/>
    <w:rsid w:val="00DC0EA3"/>
    <w:rsid w:val="00DC250F"/>
    <w:rsid w:val="00DC2EB7"/>
    <w:rsid w:val="00DC30FB"/>
    <w:rsid w:val="00DC44E6"/>
    <w:rsid w:val="00DC4866"/>
    <w:rsid w:val="00DC4880"/>
    <w:rsid w:val="00DC58E0"/>
    <w:rsid w:val="00DC5D4C"/>
    <w:rsid w:val="00DC7133"/>
    <w:rsid w:val="00DC73FB"/>
    <w:rsid w:val="00DD0350"/>
    <w:rsid w:val="00DD2896"/>
    <w:rsid w:val="00DD3200"/>
    <w:rsid w:val="00DD3C25"/>
    <w:rsid w:val="00DD5025"/>
    <w:rsid w:val="00DE03A5"/>
    <w:rsid w:val="00DE4DF5"/>
    <w:rsid w:val="00DE6C3E"/>
    <w:rsid w:val="00DF03E7"/>
    <w:rsid w:val="00DF1E06"/>
    <w:rsid w:val="00DF2744"/>
    <w:rsid w:val="00DF2CAA"/>
    <w:rsid w:val="00DF5A1D"/>
    <w:rsid w:val="00DF6DF3"/>
    <w:rsid w:val="00E032DE"/>
    <w:rsid w:val="00E03EB9"/>
    <w:rsid w:val="00E04D8A"/>
    <w:rsid w:val="00E06954"/>
    <w:rsid w:val="00E07AB1"/>
    <w:rsid w:val="00E14DAC"/>
    <w:rsid w:val="00E15B84"/>
    <w:rsid w:val="00E20DBD"/>
    <w:rsid w:val="00E23994"/>
    <w:rsid w:val="00E24FB1"/>
    <w:rsid w:val="00E25294"/>
    <w:rsid w:val="00E2698E"/>
    <w:rsid w:val="00E27FE1"/>
    <w:rsid w:val="00E30EA2"/>
    <w:rsid w:val="00E34C23"/>
    <w:rsid w:val="00E35DBC"/>
    <w:rsid w:val="00E36A97"/>
    <w:rsid w:val="00E36E27"/>
    <w:rsid w:val="00E36EE7"/>
    <w:rsid w:val="00E37513"/>
    <w:rsid w:val="00E37E8B"/>
    <w:rsid w:val="00E40722"/>
    <w:rsid w:val="00E4140E"/>
    <w:rsid w:val="00E41C57"/>
    <w:rsid w:val="00E41E38"/>
    <w:rsid w:val="00E42C5F"/>
    <w:rsid w:val="00E43CDF"/>
    <w:rsid w:val="00E4419A"/>
    <w:rsid w:val="00E442F4"/>
    <w:rsid w:val="00E44440"/>
    <w:rsid w:val="00E542FD"/>
    <w:rsid w:val="00E55774"/>
    <w:rsid w:val="00E557B1"/>
    <w:rsid w:val="00E55E9D"/>
    <w:rsid w:val="00E5682D"/>
    <w:rsid w:val="00E57CDD"/>
    <w:rsid w:val="00E60326"/>
    <w:rsid w:val="00E6136D"/>
    <w:rsid w:val="00E61E27"/>
    <w:rsid w:val="00E62952"/>
    <w:rsid w:val="00E64D83"/>
    <w:rsid w:val="00E65D6F"/>
    <w:rsid w:val="00E65F29"/>
    <w:rsid w:val="00E71171"/>
    <w:rsid w:val="00E76176"/>
    <w:rsid w:val="00E77595"/>
    <w:rsid w:val="00E77CAE"/>
    <w:rsid w:val="00E77EA5"/>
    <w:rsid w:val="00E804A4"/>
    <w:rsid w:val="00E83F35"/>
    <w:rsid w:val="00E85458"/>
    <w:rsid w:val="00E8557C"/>
    <w:rsid w:val="00E859EF"/>
    <w:rsid w:val="00E8746C"/>
    <w:rsid w:val="00E906C0"/>
    <w:rsid w:val="00E90C89"/>
    <w:rsid w:val="00E912A8"/>
    <w:rsid w:val="00E9178A"/>
    <w:rsid w:val="00E92EFE"/>
    <w:rsid w:val="00E933AB"/>
    <w:rsid w:val="00E94352"/>
    <w:rsid w:val="00E959F8"/>
    <w:rsid w:val="00E9632E"/>
    <w:rsid w:val="00E9798F"/>
    <w:rsid w:val="00E97C89"/>
    <w:rsid w:val="00EA117D"/>
    <w:rsid w:val="00EA16FF"/>
    <w:rsid w:val="00EA2FD3"/>
    <w:rsid w:val="00EA31CC"/>
    <w:rsid w:val="00EA72D7"/>
    <w:rsid w:val="00EA744B"/>
    <w:rsid w:val="00EA7EC4"/>
    <w:rsid w:val="00EB3EB6"/>
    <w:rsid w:val="00EB427F"/>
    <w:rsid w:val="00EB6532"/>
    <w:rsid w:val="00EB69F1"/>
    <w:rsid w:val="00EB7D1E"/>
    <w:rsid w:val="00EC1DD0"/>
    <w:rsid w:val="00EC2A8E"/>
    <w:rsid w:val="00EC2F01"/>
    <w:rsid w:val="00EC2F07"/>
    <w:rsid w:val="00EC31F6"/>
    <w:rsid w:val="00EC39FC"/>
    <w:rsid w:val="00EC3B8C"/>
    <w:rsid w:val="00EC63E5"/>
    <w:rsid w:val="00EC7454"/>
    <w:rsid w:val="00EC7E1A"/>
    <w:rsid w:val="00ED0093"/>
    <w:rsid w:val="00ED0F54"/>
    <w:rsid w:val="00ED1C9F"/>
    <w:rsid w:val="00ED34B1"/>
    <w:rsid w:val="00ED7654"/>
    <w:rsid w:val="00EE08EC"/>
    <w:rsid w:val="00EE1DFD"/>
    <w:rsid w:val="00EE65E7"/>
    <w:rsid w:val="00EE69CB"/>
    <w:rsid w:val="00EE6E28"/>
    <w:rsid w:val="00EE730A"/>
    <w:rsid w:val="00EF064C"/>
    <w:rsid w:val="00EF077E"/>
    <w:rsid w:val="00EF2160"/>
    <w:rsid w:val="00EF5137"/>
    <w:rsid w:val="00EF629D"/>
    <w:rsid w:val="00EF7086"/>
    <w:rsid w:val="00F0119B"/>
    <w:rsid w:val="00F01344"/>
    <w:rsid w:val="00F02402"/>
    <w:rsid w:val="00F04A18"/>
    <w:rsid w:val="00F0584E"/>
    <w:rsid w:val="00F05B54"/>
    <w:rsid w:val="00F06015"/>
    <w:rsid w:val="00F06D9A"/>
    <w:rsid w:val="00F070B0"/>
    <w:rsid w:val="00F07366"/>
    <w:rsid w:val="00F07EB6"/>
    <w:rsid w:val="00F110C8"/>
    <w:rsid w:val="00F112F0"/>
    <w:rsid w:val="00F14C23"/>
    <w:rsid w:val="00F164F0"/>
    <w:rsid w:val="00F16A9E"/>
    <w:rsid w:val="00F17104"/>
    <w:rsid w:val="00F17CA4"/>
    <w:rsid w:val="00F17FD5"/>
    <w:rsid w:val="00F227E6"/>
    <w:rsid w:val="00F236DD"/>
    <w:rsid w:val="00F24AA9"/>
    <w:rsid w:val="00F25D64"/>
    <w:rsid w:val="00F26F42"/>
    <w:rsid w:val="00F31982"/>
    <w:rsid w:val="00F327B3"/>
    <w:rsid w:val="00F32B95"/>
    <w:rsid w:val="00F362D1"/>
    <w:rsid w:val="00F36AD7"/>
    <w:rsid w:val="00F40374"/>
    <w:rsid w:val="00F4217F"/>
    <w:rsid w:val="00F42ED8"/>
    <w:rsid w:val="00F438DE"/>
    <w:rsid w:val="00F440FE"/>
    <w:rsid w:val="00F448C2"/>
    <w:rsid w:val="00F4549E"/>
    <w:rsid w:val="00F508F4"/>
    <w:rsid w:val="00F50BD5"/>
    <w:rsid w:val="00F51273"/>
    <w:rsid w:val="00F522B6"/>
    <w:rsid w:val="00F52ADE"/>
    <w:rsid w:val="00F52BC8"/>
    <w:rsid w:val="00F5302D"/>
    <w:rsid w:val="00F53522"/>
    <w:rsid w:val="00F53E19"/>
    <w:rsid w:val="00F540BD"/>
    <w:rsid w:val="00F56A86"/>
    <w:rsid w:val="00F579A8"/>
    <w:rsid w:val="00F6123B"/>
    <w:rsid w:val="00F635BE"/>
    <w:rsid w:val="00F63628"/>
    <w:rsid w:val="00F67CD9"/>
    <w:rsid w:val="00F709D8"/>
    <w:rsid w:val="00F70AC6"/>
    <w:rsid w:val="00F726B8"/>
    <w:rsid w:val="00F745DB"/>
    <w:rsid w:val="00F75019"/>
    <w:rsid w:val="00F77435"/>
    <w:rsid w:val="00F775A8"/>
    <w:rsid w:val="00F802F8"/>
    <w:rsid w:val="00F813C7"/>
    <w:rsid w:val="00F8196B"/>
    <w:rsid w:val="00F85AAC"/>
    <w:rsid w:val="00F86CD2"/>
    <w:rsid w:val="00F86E58"/>
    <w:rsid w:val="00F91F81"/>
    <w:rsid w:val="00F94819"/>
    <w:rsid w:val="00F949C0"/>
    <w:rsid w:val="00F975F3"/>
    <w:rsid w:val="00FA09C7"/>
    <w:rsid w:val="00FA1B6B"/>
    <w:rsid w:val="00FA2C1A"/>
    <w:rsid w:val="00FA35AD"/>
    <w:rsid w:val="00FA3E96"/>
    <w:rsid w:val="00FA6533"/>
    <w:rsid w:val="00FB0688"/>
    <w:rsid w:val="00FB15FF"/>
    <w:rsid w:val="00FB2301"/>
    <w:rsid w:val="00FB3E76"/>
    <w:rsid w:val="00FB53F8"/>
    <w:rsid w:val="00FB5779"/>
    <w:rsid w:val="00FC1692"/>
    <w:rsid w:val="00FC1BD5"/>
    <w:rsid w:val="00FC4F7D"/>
    <w:rsid w:val="00FC4F98"/>
    <w:rsid w:val="00FC601D"/>
    <w:rsid w:val="00FC64B2"/>
    <w:rsid w:val="00FC662F"/>
    <w:rsid w:val="00FC690A"/>
    <w:rsid w:val="00FD5562"/>
    <w:rsid w:val="00FD5825"/>
    <w:rsid w:val="00FD6F35"/>
    <w:rsid w:val="00FD7180"/>
    <w:rsid w:val="00FE12EC"/>
    <w:rsid w:val="00FE23B8"/>
    <w:rsid w:val="00FE266A"/>
    <w:rsid w:val="00FE278A"/>
    <w:rsid w:val="00FE309B"/>
    <w:rsid w:val="00FE4803"/>
    <w:rsid w:val="00FE4995"/>
    <w:rsid w:val="00FE6793"/>
    <w:rsid w:val="00FE7074"/>
    <w:rsid w:val="00FE7CB6"/>
    <w:rsid w:val="00FF179E"/>
    <w:rsid w:val="00FF19CC"/>
    <w:rsid w:val="00FF1F86"/>
    <w:rsid w:val="00FF22D8"/>
    <w:rsid w:val="00FF254A"/>
    <w:rsid w:val="00FF2B05"/>
    <w:rsid w:val="00FF3F9D"/>
    <w:rsid w:val="00FF4EF0"/>
    <w:rsid w:val="00FF598C"/>
    <w:rsid w:val="0140B01D"/>
    <w:rsid w:val="03177427"/>
    <w:rsid w:val="03268E6F"/>
    <w:rsid w:val="03FAC118"/>
    <w:rsid w:val="0657D972"/>
    <w:rsid w:val="066153CF"/>
    <w:rsid w:val="06F5998F"/>
    <w:rsid w:val="0A3DEDF8"/>
    <w:rsid w:val="0B496F7A"/>
    <w:rsid w:val="0D3C43E5"/>
    <w:rsid w:val="0DF9821D"/>
    <w:rsid w:val="10024702"/>
    <w:rsid w:val="109C3CB5"/>
    <w:rsid w:val="11862F7B"/>
    <w:rsid w:val="12B95A30"/>
    <w:rsid w:val="12F0B57C"/>
    <w:rsid w:val="1538E977"/>
    <w:rsid w:val="15D300C9"/>
    <w:rsid w:val="15FDE7FA"/>
    <w:rsid w:val="16CB2C35"/>
    <w:rsid w:val="17443B79"/>
    <w:rsid w:val="1869A7F5"/>
    <w:rsid w:val="18A4EC3F"/>
    <w:rsid w:val="190FD451"/>
    <w:rsid w:val="1949C0C2"/>
    <w:rsid w:val="19A327BF"/>
    <w:rsid w:val="19B0E68B"/>
    <w:rsid w:val="1AFC3CC3"/>
    <w:rsid w:val="1D197AA0"/>
    <w:rsid w:val="1F75A411"/>
    <w:rsid w:val="24638E18"/>
    <w:rsid w:val="24E7E223"/>
    <w:rsid w:val="24F0B65A"/>
    <w:rsid w:val="26BD03CA"/>
    <w:rsid w:val="26E614D7"/>
    <w:rsid w:val="274FFCCB"/>
    <w:rsid w:val="27A85452"/>
    <w:rsid w:val="29000338"/>
    <w:rsid w:val="2977137B"/>
    <w:rsid w:val="29DDB898"/>
    <w:rsid w:val="2A85CDE9"/>
    <w:rsid w:val="2A88BE63"/>
    <w:rsid w:val="2AEC19AA"/>
    <w:rsid w:val="2AED9D94"/>
    <w:rsid w:val="2BC1B277"/>
    <w:rsid w:val="2CF32A28"/>
    <w:rsid w:val="2D42B6EF"/>
    <w:rsid w:val="2D44156C"/>
    <w:rsid w:val="2E0991EC"/>
    <w:rsid w:val="2E403C9A"/>
    <w:rsid w:val="2E4970DA"/>
    <w:rsid w:val="30711D45"/>
    <w:rsid w:val="32B48CB3"/>
    <w:rsid w:val="3335166E"/>
    <w:rsid w:val="342590D3"/>
    <w:rsid w:val="371232AF"/>
    <w:rsid w:val="37210D4D"/>
    <w:rsid w:val="38D9C107"/>
    <w:rsid w:val="3972C5D1"/>
    <w:rsid w:val="3980E7EF"/>
    <w:rsid w:val="3A7AD12C"/>
    <w:rsid w:val="3A7F6408"/>
    <w:rsid w:val="3AA251BD"/>
    <w:rsid w:val="3B637473"/>
    <w:rsid w:val="3C27F3D8"/>
    <w:rsid w:val="3DB70811"/>
    <w:rsid w:val="3E5ADBB6"/>
    <w:rsid w:val="3FA75334"/>
    <w:rsid w:val="404ED52A"/>
    <w:rsid w:val="40671349"/>
    <w:rsid w:val="41656F9F"/>
    <w:rsid w:val="41CAF4F7"/>
    <w:rsid w:val="42BF2611"/>
    <w:rsid w:val="4760F69F"/>
    <w:rsid w:val="48798DF0"/>
    <w:rsid w:val="48B01E0C"/>
    <w:rsid w:val="48BDA56C"/>
    <w:rsid w:val="4A05534F"/>
    <w:rsid w:val="4ACAE45B"/>
    <w:rsid w:val="4B149115"/>
    <w:rsid w:val="4C727686"/>
    <w:rsid w:val="4CB926FF"/>
    <w:rsid w:val="4CC123D8"/>
    <w:rsid w:val="4F7E5676"/>
    <w:rsid w:val="4FBD267A"/>
    <w:rsid w:val="4FD4D412"/>
    <w:rsid w:val="518599F1"/>
    <w:rsid w:val="51C6416B"/>
    <w:rsid w:val="51C85A51"/>
    <w:rsid w:val="52A8245A"/>
    <w:rsid w:val="53267189"/>
    <w:rsid w:val="535B9FDF"/>
    <w:rsid w:val="547A75EF"/>
    <w:rsid w:val="5500F1C9"/>
    <w:rsid w:val="552AC57E"/>
    <w:rsid w:val="557C1AEE"/>
    <w:rsid w:val="557C6E87"/>
    <w:rsid w:val="56FE1A2E"/>
    <w:rsid w:val="57282E5D"/>
    <w:rsid w:val="57C34CE5"/>
    <w:rsid w:val="59881679"/>
    <w:rsid w:val="598B70AB"/>
    <w:rsid w:val="59B51E78"/>
    <w:rsid w:val="59C5EF88"/>
    <w:rsid w:val="5AFB27F0"/>
    <w:rsid w:val="5B138AD5"/>
    <w:rsid w:val="5B2E6671"/>
    <w:rsid w:val="5B54B9D0"/>
    <w:rsid w:val="5C0183A1"/>
    <w:rsid w:val="5CBD8B49"/>
    <w:rsid w:val="5D95555A"/>
    <w:rsid w:val="5E1F6A5D"/>
    <w:rsid w:val="5EF66576"/>
    <w:rsid w:val="5FAE8514"/>
    <w:rsid w:val="6019F003"/>
    <w:rsid w:val="601D7009"/>
    <w:rsid w:val="61547970"/>
    <w:rsid w:val="62174C4E"/>
    <w:rsid w:val="64A71657"/>
    <w:rsid w:val="65726673"/>
    <w:rsid w:val="65F25BB6"/>
    <w:rsid w:val="66511389"/>
    <w:rsid w:val="67027F1D"/>
    <w:rsid w:val="67B66479"/>
    <w:rsid w:val="68532949"/>
    <w:rsid w:val="686468A8"/>
    <w:rsid w:val="690352E1"/>
    <w:rsid w:val="695B3962"/>
    <w:rsid w:val="6A433F39"/>
    <w:rsid w:val="6A5C23A3"/>
    <w:rsid w:val="6D1B16E9"/>
    <w:rsid w:val="6D5C0F77"/>
    <w:rsid w:val="6FC9C708"/>
    <w:rsid w:val="7305AB45"/>
    <w:rsid w:val="744849F9"/>
    <w:rsid w:val="75C749AD"/>
    <w:rsid w:val="765F803D"/>
    <w:rsid w:val="7879F8F7"/>
    <w:rsid w:val="79225726"/>
    <w:rsid w:val="79529CD5"/>
    <w:rsid w:val="79E86B55"/>
    <w:rsid w:val="7B3B143F"/>
    <w:rsid w:val="7B9EA566"/>
    <w:rsid w:val="7CAB62D2"/>
    <w:rsid w:val="7D985BBE"/>
    <w:rsid w:val="7F45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4f4f5,#f8f8f9"/>
    </o:shapedefaults>
    <o:shapelayout v:ext="edit">
      <o:idmap v:ext="edit" data="2"/>
    </o:shapelayout>
  </w:shapeDefaults>
  <w:decimalSymbol w:val=","/>
  <w:listSeparator w:val=";"/>
  <w14:docId w14:val="5DB49048"/>
  <w15:chartTrackingRefBased/>
  <w15:docId w15:val="{970D7234-870C-45C6-B480-04F1D3CC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AFC3CC3"/>
    <w:pPr>
      <w:spacing w:before="20" w:after="20"/>
      <w:ind w:right="-2"/>
      <w:jc w:val="both"/>
    </w:pPr>
    <w:rPr>
      <w:rFonts w:ascii="Segoe UI Light" w:eastAsia="Segoe UI Light" w:hAnsi="Segoe UI Light" w:cs="Segoe UI Light"/>
    </w:rPr>
  </w:style>
  <w:style w:type="paragraph" w:styleId="Heading1">
    <w:name w:val="heading 1"/>
    <w:basedOn w:val="Normal"/>
    <w:next w:val="Normal"/>
    <w:link w:val="Heading1Char"/>
    <w:uiPriority w:val="9"/>
    <w:rsid w:val="1AFC3CC3"/>
    <w:pPr>
      <w:numPr>
        <w:numId w:val="10"/>
      </w:numPr>
      <w:spacing w:before="60" w:after="240"/>
      <w:ind w:left="567" w:hanging="567"/>
      <w:outlineLvl w:val="0"/>
    </w:pPr>
    <w:rPr>
      <w:rFonts w:ascii="Frutiger 47LightCn" w:hAnsi="Frutiger 47LightCn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1AFC3CC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1AFC3CC3"/>
    <w:pPr>
      <w:keepNext/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aliases w:val="H4,Overskrift4"/>
    <w:basedOn w:val="Heading1"/>
    <w:next w:val="Normal"/>
    <w:link w:val="Heading4Char"/>
    <w:uiPriority w:val="9"/>
    <w:unhideWhenUsed/>
    <w:rsid w:val="0094026F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rsid w:val="1AFC3CC3"/>
    <w:pPr>
      <w:keepNext/>
      <w:keepLines/>
      <w:numPr>
        <w:ilvl w:val="4"/>
        <w:numId w:val="10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1AFC3CC3"/>
    <w:pPr>
      <w:keepNext/>
      <w:keepLines/>
      <w:numPr>
        <w:ilvl w:val="5"/>
        <w:numId w:val="10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1AFC3CC3"/>
    <w:pPr>
      <w:keepNext/>
      <w:keepLines/>
      <w:numPr>
        <w:ilvl w:val="6"/>
        <w:numId w:val="10"/>
      </w:numPr>
      <w:spacing w:before="200"/>
      <w:outlineLvl w:val="6"/>
    </w:pPr>
    <w:rPr>
      <w:rFonts w:ascii="Cambria" w:hAnsi="Cambr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1AFC3CC3"/>
    <w:pPr>
      <w:keepNext/>
      <w:keepLines/>
      <w:numPr>
        <w:ilvl w:val="7"/>
        <w:numId w:val="10"/>
      </w:numPr>
      <w:spacing w:before="200"/>
      <w:outlineLvl w:val="7"/>
    </w:pPr>
    <w:rPr>
      <w:rFonts w:ascii="Cambria" w:hAnsi="Cambria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1AFC3CC3"/>
    <w:pPr>
      <w:keepNext/>
      <w:keepLines/>
      <w:numPr>
        <w:ilvl w:val="8"/>
        <w:numId w:val="10"/>
      </w:numPr>
      <w:spacing w:before="200"/>
      <w:outlineLvl w:val="8"/>
    </w:pPr>
    <w:rPr>
      <w:rFonts w:ascii="Cambria" w:hAnsi="Cambria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T">
    <w:name w:val="TXT"/>
    <w:basedOn w:val="Normal"/>
    <w:link w:val="TXTCar"/>
    <w:uiPriority w:val="1"/>
    <w:qFormat/>
    <w:rsid w:val="1AFC3CC3"/>
    <w:pPr>
      <w:keepLines/>
      <w:spacing w:after="60"/>
    </w:pPr>
    <w:rPr>
      <w:rFonts w:cs="Arial"/>
      <w:sz w:val="14"/>
      <w:szCs w:val="14"/>
      <w:lang w:val="de-DE"/>
    </w:rPr>
  </w:style>
  <w:style w:type="character" w:customStyle="1" w:styleId="TXTCar">
    <w:name w:val="TXT Car"/>
    <w:basedOn w:val="DefaultParagraphFont"/>
    <w:link w:val="TXT"/>
    <w:rsid w:val="0006260F"/>
    <w:rPr>
      <w:rFonts w:eastAsia="Times New Roman" w:cs="Arial"/>
      <w:sz w:val="14"/>
      <w:szCs w:val="16"/>
      <w:lang w:val="de-DE"/>
    </w:rPr>
  </w:style>
  <w:style w:type="paragraph" w:styleId="ListParagraph">
    <w:name w:val="List Paragraph"/>
    <w:basedOn w:val="Normal"/>
    <w:link w:val="ListParagraphChar"/>
    <w:uiPriority w:val="34"/>
    <w:qFormat/>
    <w:rsid w:val="1AFC3CC3"/>
    <w:pPr>
      <w:ind w:left="720"/>
      <w:contextualSpacing/>
    </w:pPr>
  </w:style>
  <w:style w:type="table" w:styleId="TableGrid">
    <w:name w:val="Table Grid"/>
    <w:basedOn w:val="TableNormal"/>
    <w:uiPriority w:val="39"/>
    <w:rsid w:val="00795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1AFC3CC3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4755"/>
  </w:style>
  <w:style w:type="paragraph" w:styleId="Footer">
    <w:name w:val="footer"/>
    <w:basedOn w:val="Normal"/>
    <w:link w:val="FooterChar"/>
    <w:uiPriority w:val="99"/>
    <w:unhideWhenUsed/>
    <w:rsid w:val="1AFC3CC3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4755"/>
  </w:style>
  <w:style w:type="paragraph" w:customStyle="1" w:styleId="XpPieds">
    <w:name w:val="Xp Pieds"/>
    <w:basedOn w:val="Normal"/>
    <w:link w:val="XpPiedsCar"/>
    <w:uiPriority w:val="1"/>
    <w:qFormat/>
    <w:rsid w:val="1AFC3CC3"/>
    <w:pPr>
      <w:widowControl w:val="0"/>
      <w:tabs>
        <w:tab w:val="right" w:pos="9072"/>
      </w:tabs>
      <w:spacing w:after="0"/>
      <w:jc w:val="center"/>
    </w:pPr>
    <w:rPr>
      <w:rFonts w:cs="Arial"/>
      <w:sz w:val="16"/>
      <w:szCs w:val="16"/>
    </w:rPr>
  </w:style>
  <w:style w:type="character" w:customStyle="1" w:styleId="XpPiedsCar">
    <w:name w:val="Xp Pieds Car"/>
    <w:basedOn w:val="DefaultParagraphFont"/>
    <w:link w:val="XpPieds"/>
    <w:rsid w:val="00284755"/>
    <w:rPr>
      <w:rFonts w:eastAsia="Times New Roman" w:cs="Arial"/>
      <w:sz w:val="16"/>
      <w:szCs w:val="16"/>
      <w:lang w:eastAsia="fr-FR"/>
    </w:rPr>
  </w:style>
  <w:style w:type="paragraph" w:styleId="BalloonText">
    <w:name w:val="Balloon Text"/>
    <w:basedOn w:val="Normal"/>
    <w:link w:val="BalloonTextChar"/>
    <w:uiPriority w:val="1"/>
    <w:semiHidden/>
    <w:unhideWhenUsed/>
    <w:rsid w:val="1AFC3CC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0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link w:val="NormalWebChar"/>
    <w:uiPriority w:val="99"/>
    <w:rsid w:val="1AFC3CC3"/>
    <w:pPr>
      <w:spacing w:beforeAutospacing="1" w:afterAutospacing="1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character" w:customStyle="1" w:styleId="NormalWebChar">
    <w:name w:val="Normal (Web) Char"/>
    <w:link w:val="NormalWeb"/>
    <w:uiPriority w:val="99"/>
    <w:rsid w:val="00850EAB"/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customStyle="1" w:styleId="TitreXp">
    <w:name w:val="Titre Xp"/>
    <w:basedOn w:val="Normal"/>
    <w:next w:val="Normal"/>
    <w:link w:val="TitreXpCar"/>
    <w:uiPriority w:val="1"/>
    <w:qFormat/>
    <w:rsid w:val="1AFC3CC3"/>
    <w:pPr>
      <w:widowControl w:val="0"/>
      <w:jc w:val="center"/>
    </w:pPr>
    <w:rPr>
      <w:color w:val="323E4F" w:themeColor="text2" w:themeShade="BF"/>
      <w:sz w:val="40"/>
      <w:szCs w:val="40"/>
    </w:rPr>
  </w:style>
  <w:style w:type="character" w:customStyle="1" w:styleId="TitreXpCar">
    <w:name w:val="Titre Xp Car"/>
    <w:basedOn w:val="DefaultParagraphFont"/>
    <w:link w:val="TitreXp"/>
    <w:rsid w:val="008F419A"/>
    <w:rPr>
      <w:rFonts w:ascii="Segoe UI Light" w:eastAsia="Times New Roman" w:hAnsi="Segoe UI Light" w:cs="Segoe UI Light"/>
      <w:color w:val="323E4F" w:themeColor="text2" w:themeShade="BF"/>
      <w:spacing w:val="8"/>
      <w:w w:val="91"/>
      <w:sz w:val="40"/>
      <w:szCs w:val="26"/>
      <w:lang w:eastAsia="fr-FR"/>
    </w:rPr>
  </w:style>
  <w:style w:type="paragraph" w:customStyle="1" w:styleId="Titelgrau">
    <w:name w:val="Titel grau"/>
    <w:basedOn w:val="Normal"/>
    <w:link w:val="TitelgrauCar"/>
    <w:uiPriority w:val="1"/>
    <w:qFormat/>
    <w:rsid w:val="1AFC3CC3"/>
    <w:pPr>
      <w:pBdr>
        <w:bottom w:val="single" w:sz="4" w:space="1" w:color="A5AFA2"/>
      </w:pBdr>
    </w:pPr>
    <w:rPr>
      <w:rFonts w:cs="Arial"/>
      <w:color w:val="A5ACAF"/>
      <w:sz w:val="36"/>
      <w:szCs w:val="36"/>
      <w:lang w:val="de-DE"/>
    </w:rPr>
  </w:style>
  <w:style w:type="character" w:customStyle="1" w:styleId="TitelgrauCar">
    <w:name w:val="Titel grau Car"/>
    <w:basedOn w:val="DefaultParagraphFont"/>
    <w:link w:val="Titelgrau"/>
    <w:rsid w:val="00850EAB"/>
    <w:rPr>
      <w:rFonts w:eastAsia="Times New Roman" w:cs="Arial"/>
      <w:color w:val="A5ACAF"/>
      <w:spacing w:val="8"/>
      <w:w w:val="91"/>
      <w:sz w:val="36"/>
      <w:szCs w:val="24"/>
      <w:lang w:val="de-DE" w:eastAsia="fr-FR"/>
    </w:rPr>
  </w:style>
  <w:style w:type="paragraph" w:customStyle="1" w:styleId="Tabledesmatires">
    <w:name w:val="Table des matières"/>
    <w:basedOn w:val="Normal"/>
    <w:next w:val="Normal"/>
    <w:link w:val="TabledesmatiresCar"/>
    <w:uiPriority w:val="1"/>
    <w:qFormat/>
    <w:rsid w:val="1AFC3CC3"/>
    <w:pPr>
      <w:spacing w:before="240" w:after="240"/>
    </w:pPr>
    <w:rPr>
      <w:color w:val="323E4F" w:themeColor="text2" w:themeShade="BF"/>
      <w:sz w:val="28"/>
      <w:szCs w:val="28"/>
    </w:rPr>
  </w:style>
  <w:style w:type="character" w:customStyle="1" w:styleId="TabledesmatiresCar">
    <w:name w:val="Table des matières Car"/>
    <w:basedOn w:val="DefaultParagraphFont"/>
    <w:link w:val="Tabledesmatires"/>
    <w:rsid w:val="0094026F"/>
    <w:rPr>
      <w:rFonts w:eastAsia="Times New Roman" w:cs="Times New Roman"/>
      <w:color w:val="323E4F" w:themeColor="text2" w:themeShade="BF"/>
      <w:sz w:val="28"/>
      <w:szCs w:val="36"/>
      <w:lang w:eastAsia="fr-FR"/>
    </w:rPr>
  </w:style>
  <w:style w:type="paragraph" w:customStyle="1" w:styleId="XpTableau">
    <w:name w:val="Xp Tableau"/>
    <w:basedOn w:val="Normal"/>
    <w:link w:val="XpTableauCar"/>
    <w:uiPriority w:val="1"/>
    <w:qFormat/>
    <w:rsid w:val="1AFC3CC3"/>
  </w:style>
  <w:style w:type="character" w:customStyle="1" w:styleId="XpTableauCar">
    <w:name w:val="Xp Tableau Car"/>
    <w:basedOn w:val="DefaultParagraphFont"/>
    <w:link w:val="XpTableau"/>
    <w:rsid w:val="0094026F"/>
    <w:rPr>
      <w:rFonts w:eastAsia="Times New Roman" w:cs="Times New Roman"/>
      <w:sz w:val="20"/>
      <w:lang w:eastAsia="fr-FR"/>
    </w:rPr>
  </w:style>
  <w:style w:type="paragraph" w:styleId="TOC1">
    <w:name w:val="toc 1"/>
    <w:basedOn w:val="Normal"/>
    <w:next w:val="Normal"/>
    <w:uiPriority w:val="39"/>
    <w:qFormat/>
    <w:rsid w:val="0045676B"/>
    <w:pPr>
      <w:spacing w:before="120" w:after="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5676B"/>
    <w:pPr>
      <w:spacing w:after="100"/>
      <w:ind w:left="220"/>
    </w:pPr>
  </w:style>
  <w:style w:type="character" w:styleId="Hyperlink">
    <w:name w:val="Hyperlink"/>
    <w:aliases w:val="R-Hyperlink"/>
    <w:uiPriority w:val="99"/>
    <w:unhideWhenUsed/>
    <w:rsid w:val="0094026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2Char">
    <w:name w:val="Heading 2 Char"/>
    <w:basedOn w:val="DefaultParagraphFont"/>
    <w:link w:val="Heading2"/>
    <w:rsid w:val="0094026F"/>
    <w:rPr>
      <w:rFonts w:ascii="Cambria" w:eastAsia="Times New Roman" w:hAnsi="Cambria" w:cs="Times New Roman"/>
      <w:b/>
      <w:bCs/>
      <w:color w:val="4F81BD"/>
      <w:sz w:val="26"/>
      <w:szCs w:val="26"/>
      <w:lang w:eastAsia="fr-FR"/>
    </w:rPr>
  </w:style>
  <w:style w:type="character" w:customStyle="1" w:styleId="Heading3Char">
    <w:name w:val="Heading 3 Char"/>
    <w:basedOn w:val="DefaultParagraphFont"/>
    <w:link w:val="Heading3"/>
    <w:rsid w:val="0094026F"/>
    <w:rPr>
      <w:rFonts w:eastAsia="Times New Roman" w:cs="Times New Roman"/>
      <w:b/>
      <w:bCs/>
      <w:sz w:val="24"/>
      <w:szCs w:val="24"/>
      <w:lang w:eastAsia="fr-FR"/>
    </w:rPr>
  </w:style>
  <w:style w:type="character" w:customStyle="1" w:styleId="Heading4Char">
    <w:name w:val="Heading 4 Char"/>
    <w:aliases w:val="H4 Char,Overskrift4 Char"/>
    <w:basedOn w:val="DefaultParagraphFont"/>
    <w:link w:val="Heading4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5Char">
    <w:name w:val="Heading 5 Char"/>
    <w:basedOn w:val="DefaultParagraphFont"/>
    <w:link w:val="Heading5"/>
    <w:rsid w:val="0094026F"/>
    <w:rPr>
      <w:rFonts w:ascii="Cambria" w:eastAsia="Times New Roman" w:hAnsi="Cambria" w:cs="Times New Roman"/>
      <w:color w:val="243F60"/>
      <w:sz w:val="20"/>
      <w:lang w:val="en-US" w:eastAsia="fr-FR"/>
    </w:rPr>
  </w:style>
  <w:style w:type="character" w:customStyle="1" w:styleId="Heading6Char">
    <w:name w:val="Heading 6 Char"/>
    <w:basedOn w:val="DefaultParagraphFont"/>
    <w:link w:val="Heading6"/>
    <w:rsid w:val="0094026F"/>
    <w:rPr>
      <w:rFonts w:ascii="Cambria" w:eastAsia="Times New Roman" w:hAnsi="Cambria" w:cs="Times New Roman"/>
      <w:i/>
      <w:iCs/>
      <w:color w:val="243F60"/>
      <w:sz w:val="20"/>
      <w:lang w:val="en-US" w:eastAsia="fr-FR"/>
    </w:rPr>
  </w:style>
  <w:style w:type="character" w:customStyle="1" w:styleId="Heading7Char">
    <w:name w:val="Heading 7 Char"/>
    <w:basedOn w:val="DefaultParagraphFont"/>
    <w:link w:val="Heading7"/>
    <w:rsid w:val="0094026F"/>
    <w:rPr>
      <w:rFonts w:ascii="Cambria" w:eastAsia="Times New Roman" w:hAnsi="Cambria" w:cs="Times New Roman"/>
      <w:i/>
      <w:iCs/>
      <w:color w:val="404040"/>
      <w:sz w:val="20"/>
      <w:lang w:val="en-US" w:eastAsia="fr-FR"/>
    </w:rPr>
  </w:style>
  <w:style w:type="character" w:customStyle="1" w:styleId="Heading8Char">
    <w:name w:val="Heading 8 Char"/>
    <w:basedOn w:val="DefaultParagraphFont"/>
    <w:link w:val="Heading8"/>
    <w:rsid w:val="0094026F"/>
    <w:rPr>
      <w:rFonts w:ascii="Cambria" w:eastAsia="Times New Roman" w:hAnsi="Cambria" w:cs="Times New Roman"/>
      <w:color w:val="404040"/>
      <w:sz w:val="20"/>
      <w:szCs w:val="20"/>
      <w:lang w:val="en-US" w:eastAsia="fr-FR"/>
    </w:rPr>
  </w:style>
  <w:style w:type="character" w:customStyle="1" w:styleId="Heading9Char">
    <w:name w:val="Heading 9 Char"/>
    <w:basedOn w:val="DefaultParagraphFont"/>
    <w:link w:val="Heading9"/>
    <w:rsid w:val="0094026F"/>
    <w:rPr>
      <w:rFonts w:ascii="Cambria" w:eastAsia="Times New Roman" w:hAnsi="Cambria" w:cs="Times New Roman"/>
      <w:i/>
      <w:iCs/>
      <w:color w:val="404040"/>
      <w:sz w:val="20"/>
      <w:szCs w:val="20"/>
      <w:lang w:val="en-US" w:eastAsia="fr-FR"/>
    </w:rPr>
  </w:style>
  <w:style w:type="paragraph" w:styleId="NoSpacing">
    <w:name w:val="No Spacing"/>
    <w:link w:val="NoSpacingChar"/>
    <w:uiPriority w:val="1"/>
    <w:qFormat/>
    <w:rsid w:val="0094026F"/>
    <w:pPr>
      <w:spacing w:after="0" w:line="240" w:lineRule="auto"/>
    </w:pPr>
    <w:rPr>
      <w:rFonts w:ascii="Calibri" w:eastAsia="Times New Roman" w:hAnsi="Calibri" w:cs="Times New Roman"/>
      <w:lang w:val="fr-FR"/>
    </w:rPr>
  </w:style>
  <w:style w:type="character" w:customStyle="1" w:styleId="NoSpacingChar">
    <w:name w:val="No Spacing Char"/>
    <w:link w:val="NoSpacing"/>
    <w:uiPriority w:val="1"/>
    <w:rsid w:val="0094026F"/>
    <w:rPr>
      <w:rFonts w:ascii="Calibri" w:eastAsia="Times New Roman" w:hAnsi="Calibri" w:cs="Times New Roman"/>
      <w:lang w:val="fr-FR"/>
    </w:rPr>
  </w:style>
  <w:style w:type="paragraph" w:customStyle="1" w:styleId="Xp20">
    <w:name w:val="Xp2"/>
    <w:basedOn w:val="Heading2"/>
    <w:next w:val="Normal"/>
    <w:link w:val="Xp2Car"/>
    <w:autoRedefine/>
    <w:qFormat/>
    <w:rsid w:val="008948CF"/>
    <w:pPr>
      <w:keepNext w:val="0"/>
      <w:keepLines w:val="0"/>
      <w:numPr>
        <w:ilvl w:val="1"/>
        <w:numId w:val="15"/>
      </w:numPr>
      <w:spacing w:after="200"/>
      <w:mirrorIndents/>
    </w:pPr>
    <w:rPr>
      <w:rFonts w:ascii="Segoe UI Light" w:hAnsi="Segoe UI Light"/>
      <w:b w:val="0"/>
      <w:bCs w:val="0"/>
      <w:noProof/>
      <w:color w:val="000000" w:themeColor="text1"/>
      <w:sz w:val="24"/>
      <w:szCs w:val="24"/>
      <w:lang w:eastAsia="fr-CH"/>
    </w:rPr>
  </w:style>
  <w:style w:type="paragraph" w:customStyle="1" w:styleId="Pieddepage2">
    <w:name w:val="Pied de page 2"/>
    <w:basedOn w:val="Footer"/>
    <w:semiHidden/>
    <w:rsid w:val="0094026F"/>
    <w:pPr>
      <w:spacing w:after="120"/>
    </w:pPr>
    <w:rPr>
      <w:sz w:val="15"/>
      <w:szCs w:val="15"/>
      <w:lang w:val="en-GB"/>
    </w:rPr>
  </w:style>
  <w:style w:type="character" w:styleId="PlaceholderText">
    <w:name w:val="Placeholder Text"/>
    <w:uiPriority w:val="99"/>
    <w:semiHidden/>
    <w:rsid w:val="0094026F"/>
    <w:rPr>
      <w:color w:val="808080"/>
    </w:rPr>
  </w:style>
  <w:style w:type="paragraph" w:styleId="TOC3">
    <w:name w:val="toc 3"/>
    <w:basedOn w:val="toc10"/>
    <w:next w:val="Normal"/>
    <w:autoRedefine/>
    <w:uiPriority w:val="39"/>
    <w:unhideWhenUsed/>
    <w:qFormat/>
    <w:rsid w:val="0094026F"/>
    <w:pPr>
      <w:spacing w:before="0"/>
      <w:ind w:left="440"/>
    </w:pPr>
    <w:rPr>
      <w:b w:val="0"/>
      <w:bCs w:val="0"/>
      <w:sz w:val="20"/>
      <w:szCs w:val="20"/>
    </w:rPr>
  </w:style>
  <w:style w:type="paragraph" w:customStyle="1" w:styleId="Xp1">
    <w:name w:val="Xp 1"/>
    <w:basedOn w:val="Heading1"/>
    <w:next w:val="Normal"/>
    <w:link w:val="Xp1Car"/>
    <w:autoRedefine/>
    <w:qFormat/>
    <w:rsid w:val="00821200"/>
    <w:pPr>
      <w:numPr>
        <w:numId w:val="0"/>
      </w:numPr>
      <w:spacing w:before="240"/>
      <w:ind w:left="360"/>
    </w:pPr>
    <w:rPr>
      <w:rFonts w:ascii="Segoe UI Black" w:hAnsi="Segoe UI Black"/>
      <w:b/>
      <w:noProof/>
      <w:color w:val="5B9BD5" w:themeColor="accent1"/>
    </w:rPr>
  </w:style>
  <w:style w:type="paragraph" w:customStyle="1" w:styleId="Xp4">
    <w:name w:val="Xp 4"/>
    <w:basedOn w:val="Normal"/>
    <w:next w:val="Normal"/>
    <w:link w:val="Xp4Car"/>
    <w:uiPriority w:val="1"/>
    <w:qFormat/>
    <w:rsid w:val="1AFC3CC3"/>
    <w:pPr>
      <w:numPr>
        <w:ilvl w:val="3"/>
        <w:numId w:val="15"/>
      </w:numPr>
      <w:spacing w:before="200" w:after="200"/>
      <w:ind w:left="0" w:firstLine="0"/>
    </w:pPr>
    <w:rPr>
      <w:noProof/>
      <w:lang w:eastAsia="fr-CH"/>
    </w:rPr>
  </w:style>
  <w:style w:type="character" w:customStyle="1" w:styleId="Xp1Car">
    <w:name w:val="Xp 1 Car"/>
    <w:link w:val="Xp1"/>
    <w:rsid w:val="00821200"/>
    <w:rPr>
      <w:rFonts w:ascii="Segoe UI Black" w:eastAsia="Times New Roman" w:hAnsi="Segoe UI Black" w:cs="Segoe UI Light"/>
      <w:b/>
      <w:bCs/>
      <w:noProof/>
      <w:color w:val="5B9BD5" w:themeColor="accent1"/>
      <w:sz w:val="32"/>
      <w:szCs w:val="32"/>
      <w:lang w:val="en-US" w:eastAsia="fr-FR"/>
    </w:rPr>
  </w:style>
  <w:style w:type="paragraph" w:customStyle="1" w:styleId="LOGICO3">
    <w:name w:val="LOGICO 3"/>
    <w:basedOn w:val="Heading3"/>
    <w:next w:val="Normal"/>
    <w:link w:val="LOGICO3Car"/>
    <w:autoRedefine/>
    <w:rsid w:val="008269EB"/>
    <w:pPr>
      <w:numPr>
        <w:ilvl w:val="2"/>
        <w:numId w:val="15"/>
      </w:numPr>
      <w:spacing w:before="200" w:after="200"/>
    </w:pPr>
    <w:rPr>
      <w:b w:val="0"/>
      <w:lang w:eastAsia="fr-CH"/>
    </w:rPr>
  </w:style>
  <w:style w:type="character" w:customStyle="1" w:styleId="Xp2Car">
    <w:name w:val="Xp2 Car"/>
    <w:link w:val="Xp20"/>
    <w:rsid w:val="008948CF"/>
    <w:rPr>
      <w:rFonts w:ascii="Segoe UI Light" w:eastAsia="Times New Roman" w:hAnsi="Segoe UI Light" w:cs="Segoe UI Light"/>
      <w:noProof/>
      <w:color w:val="000000" w:themeColor="text1"/>
      <w:sz w:val="24"/>
      <w:szCs w:val="24"/>
      <w:lang w:val="en-US" w:eastAsia="fr-CH"/>
    </w:rPr>
  </w:style>
  <w:style w:type="paragraph" w:styleId="TOCHeading">
    <w:name w:val="TOC Heading"/>
    <w:basedOn w:val="Heading1"/>
    <w:next w:val="Normal"/>
    <w:uiPriority w:val="39"/>
    <w:unhideWhenUsed/>
    <w:qFormat/>
    <w:rsid w:val="0094026F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/>
      <w:color w:val="365F91"/>
      <w:sz w:val="28"/>
      <w:szCs w:val="28"/>
      <w:lang w:val="fr-FR"/>
    </w:rPr>
  </w:style>
  <w:style w:type="character" w:customStyle="1" w:styleId="LOGICO3Car">
    <w:name w:val="LOGICO 3 Car"/>
    <w:basedOn w:val="Heading3Char"/>
    <w:link w:val="LOGICO3"/>
    <w:rsid w:val="008269EB"/>
    <w:rPr>
      <w:rFonts w:eastAsia="Times New Roman" w:cs="Times New Roman"/>
      <w:b w:val="0"/>
      <w:bCs/>
      <w:sz w:val="24"/>
      <w:szCs w:val="24"/>
      <w:lang w:val="en-US" w:eastAsia="fr-CH"/>
    </w:rPr>
  </w:style>
  <w:style w:type="paragraph" w:styleId="TOC4">
    <w:name w:val="toc 4"/>
    <w:basedOn w:val="TOC3"/>
    <w:next w:val="Normal"/>
    <w:autoRedefine/>
    <w:uiPriority w:val="39"/>
    <w:unhideWhenUsed/>
    <w:qFormat/>
    <w:rsid w:val="0094026F"/>
    <w:pPr>
      <w:ind w:left="660"/>
    </w:pPr>
  </w:style>
  <w:style w:type="character" w:customStyle="1" w:styleId="Xp4Car">
    <w:name w:val="Xp 4 Car"/>
    <w:link w:val="Xp4"/>
    <w:rsid w:val="0094026F"/>
    <w:rPr>
      <w:rFonts w:eastAsia="Times New Roman" w:cs="Times New Roman"/>
      <w:noProof/>
      <w:sz w:val="20"/>
      <w:lang w:val="en-US" w:eastAsia="fr-CH"/>
    </w:rPr>
  </w:style>
  <w:style w:type="paragraph" w:customStyle="1" w:styleId="Titre1Logico">
    <w:name w:val="Titre 1 Logico"/>
    <w:next w:val="Heading2"/>
    <w:rsid w:val="0094026F"/>
    <w:pPr>
      <w:tabs>
        <w:tab w:val="num" w:pos="186"/>
      </w:tabs>
      <w:spacing w:before="360" w:after="240" w:line="240" w:lineRule="auto"/>
      <w:ind w:left="186" w:hanging="186"/>
    </w:pPr>
    <w:rPr>
      <w:rFonts w:ascii="Frutiger 47LightCn" w:eastAsia="Times New Roman" w:hAnsi="Frutiger 47LightCn" w:cs="Times New Roman"/>
      <w:b/>
      <w:sz w:val="36"/>
      <w:szCs w:val="36"/>
      <w:lang w:val="es-ES" w:eastAsia="fr-FR"/>
    </w:rPr>
  </w:style>
  <w:style w:type="paragraph" w:styleId="ListNumber">
    <w:name w:val="List Number"/>
    <w:basedOn w:val="Normal"/>
    <w:uiPriority w:val="1"/>
    <w:rsid w:val="1AFC3CC3"/>
    <w:pPr>
      <w:numPr>
        <w:numId w:val="11"/>
      </w:numPr>
    </w:pPr>
    <w:rPr>
      <w:rFonts w:ascii="Times New Roman" w:hAnsi="Times New Roman"/>
      <w:sz w:val="24"/>
      <w:szCs w:val="24"/>
      <w:lang w:val="fr-FR"/>
    </w:rPr>
  </w:style>
  <w:style w:type="table" w:styleId="TableWeb2">
    <w:name w:val="Table Web 2"/>
    <w:aliases w:val="Web 2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locadresse">
    <w:name w:val="Bloc adresse"/>
    <w:basedOn w:val="Normal"/>
    <w:uiPriority w:val="1"/>
    <w:semiHidden/>
    <w:rsid w:val="1AFC3CC3"/>
    <w:pPr>
      <w:tabs>
        <w:tab w:val="left" w:pos="5387"/>
      </w:tabs>
    </w:pPr>
    <w:rPr>
      <w:rFonts w:ascii="Frutiger 47LightCn" w:hAnsi="Frutiger 47LightCn"/>
      <w:sz w:val="15"/>
      <w:szCs w:val="15"/>
    </w:rPr>
  </w:style>
  <w:style w:type="paragraph" w:customStyle="1" w:styleId="TitreLogicoSA">
    <w:name w:val="Titre Logico SA"/>
    <w:basedOn w:val="Normal"/>
    <w:uiPriority w:val="1"/>
    <w:rsid w:val="1AFC3CC3"/>
    <w:pPr>
      <w:tabs>
        <w:tab w:val="left" w:pos="5387"/>
      </w:tabs>
      <w:spacing w:before="560" w:after="560"/>
    </w:pPr>
    <w:rPr>
      <w:rFonts w:ascii="Frutiger 47LightCn" w:hAnsi="Frutiger 47LightCn"/>
      <w:sz w:val="53"/>
      <w:szCs w:val="53"/>
    </w:rPr>
  </w:style>
  <w:style w:type="paragraph" w:customStyle="1" w:styleId="Style1">
    <w:name w:val="Style1"/>
    <w:next w:val="Normal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AdresseblocLogico">
    <w:name w:val="Adresse bloc Logico"/>
    <w:next w:val="Normal"/>
    <w:semiHidden/>
    <w:rsid w:val="0094026F"/>
    <w:pPr>
      <w:spacing w:after="0" w:line="240" w:lineRule="exact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Pied">
    <w:name w:val="Pied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customStyle="1" w:styleId="PiedpageLogico">
    <w:name w:val="Pied page Logico"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styleId="ListBullet">
    <w:name w:val="List Bullet"/>
    <w:basedOn w:val="Normal"/>
    <w:uiPriority w:val="1"/>
    <w:rsid w:val="1AFC3CC3"/>
    <w:pPr>
      <w:widowControl w:val="0"/>
      <w:tabs>
        <w:tab w:val="num" w:pos="720"/>
      </w:tabs>
      <w:spacing w:line="340" w:lineRule="atLeast"/>
      <w:ind w:left="425" w:hanging="425"/>
    </w:pPr>
    <w:rPr>
      <w:rFonts w:ascii="NimbuSanNovT" w:hAnsi="NimbuSanNovT"/>
      <w:sz w:val="23"/>
      <w:szCs w:val="23"/>
      <w:lang w:eastAsia="de-DE"/>
    </w:rPr>
  </w:style>
  <w:style w:type="paragraph" w:customStyle="1" w:styleId="xl31">
    <w:name w:val="xl31"/>
    <w:basedOn w:val="Normal"/>
    <w:uiPriority w:val="1"/>
    <w:rsid w:val="1AFC3CC3"/>
    <w:pPr>
      <w:spacing w:beforeAutospacing="1" w:afterAutospacing="1"/>
      <w:jc w:val="center"/>
    </w:pPr>
    <w:rPr>
      <w:rFonts w:ascii="Wingdings" w:hAnsi="Wingdings"/>
      <w:sz w:val="16"/>
      <w:szCs w:val="16"/>
      <w:lang w:val="en-GB"/>
    </w:rPr>
  </w:style>
  <w:style w:type="paragraph" w:customStyle="1" w:styleId="Offerttext">
    <w:name w:val="Offerttext"/>
    <w:basedOn w:val="Normal"/>
    <w:uiPriority w:val="1"/>
    <w:rsid w:val="1AFC3CC3"/>
    <w:pPr>
      <w:spacing w:line="280" w:lineRule="exact"/>
    </w:pPr>
    <w:rPr>
      <w:rFonts w:ascii="NimbuSanNovT" w:hAnsi="NimbuSanNovT"/>
      <w:lang w:eastAsia="de-DE"/>
    </w:rPr>
  </w:style>
  <w:style w:type="paragraph" w:styleId="Title">
    <w:name w:val="Title"/>
    <w:basedOn w:val="Normal"/>
    <w:link w:val="TitleChar"/>
    <w:uiPriority w:val="1"/>
    <w:rsid w:val="1AFC3CC3"/>
    <w:pPr>
      <w:widowControl w:val="0"/>
      <w:spacing w:before="240" w:after="60" w:line="340" w:lineRule="atLeast"/>
      <w:outlineLvl w:val="0"/>
    </w:pPr>
    <w:rPr>
      <w:rFonts w:ascii="NimbuSanNovT" w:hAnsi="NimbuSanNovT" w:cs="Arial"/>
      <w:b/>
      <w:bCs/>
      <w:sz w:val="32"/>
      <w:szCs w:val="32"/>
      <w:lang w:eastAsia="de-DE"/>
    </w:rPr>
  </w:style>
  <w:style w:type="character" w:customStyle="1" w:styleId="TitleChar">
    <w:name w:val="Title Char"/>
    <w:basedOn w:val="DefaultParagraphFont"/>
    <w:link w:val="Title"/>
    <w:rsid w:val="0094026F"/>
    <w:rPr>
      <w:rFonts w:ascii="NimbuSanNovT" w:eastAsia="Times New Roman" w:hAnsi="NimbuSanNovT" w:cs="Arial"/>
      <w:b/>
      <w:bCs/>
      <w:spacing w:val="4"/>
      <w:kern w:val="28"/>
      <w:sz w:val="32"/>
      <w:szCs w:val="32"/>
      <w:lang w:eastAsia="de-DE"/>
    </w:rPr>
  </w:style>
  <w:style w:type="paragraph" w:styleId="BodyText3">
    <w:name w:val="Body Text 3"/>
    <w:basedOn w:val="Normal"/>
    <w:link w:val="BodyText3Char"/>
    <w:uiPriority w:val="1"/>
    <w:rsid w:val="1AFC3CC3"/>
    <w:pPr>
      <w:widowControl w:val="0"/>
    </w:pPr>
    <w:rPr>
      <w:rFonts w:ascii="NimbuSanNovT" w:hAnsi="NimbuSanNovT"/>
      <w:b/>
      <w:bCs/>
      <w:sz w:val="24"/>
      <w:szCs w:val="24"/>
      <w:lang w:eastAsia="de-DE"/>
    </w:rPr>
  </w:style>
  <w:style w:type="character" w:customStyle="1" w:styleId="BodyText3Char">
    <w:name w:val="Body Text 3 Char"/>
    <w:basedOn w:val="DefaultParagraphFont"/>
    <w:link w:val="BodyText3"/>
    <w:rsid w:val="0094026F"/>
    <w:rPr>
      <w:rFonts w:ascii="NimbuSanNovT" w:eastAsia="Times New Roman" w:hAnsi="NimbuSanNovT" w:cs="Times New Roman"/>
      <w:b/>
      <w:spacing w:val="4"/>
      <w:sz w:val="24"/>
      <w:szCs w:val="20"/>
      <w:lang w:eastAsia="de-DE"/>
    </w:rPr>
  </w:style>
  <w:style w:type="paragraph" w:customStyle="1" w:styleId="xl30">
    <w:name w:val="xl30"/>
    <w:basedOn w:val="Normal"/>
    <w:uiPriority w:val="1"/>
    <w:rsid w:val="1AFC3CC3"/>
    <w:pPr>
      <w:spacing w:beforeAutospacing="1" w:afterAutospacing="1"/>
    </w:pPr>
    <w:rPr>
      <w:rFonts w:ascii="NimbuSanNovT" w:hAnsi="NimbuSanNovT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rsid w:val="1AFC3CC3"/>
    <w:pPr>
      <w:spacing w:before="40"/>
    </w:pPr>
    <w:rPr>
      <w:rFonts w:ascii="Arial Narrow" w:hAnsi="Arial Narrow"/>
      <w:sz w:val="24"/>
      <w:szCs w:val="24"/>
      <w:lang w:eastAsia="de-DE"/>
    </w:rPr>
  </w:style>
  <w:style w:type="character" w:customStyle="1" w:styleId="BodyTextChar">
    <w:name w:val="Body Text Char"/>
    <w:basedOn w:val="DefaultParagraphFont"/>
    <w:link w:val="BodyText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2">
    <w:name w:val="Body Text Indent 2"/>
    <w:basedOn w:val="Normal"/>
    <w:link w:val="BodyTextIndent2Char"/>
    <w:uiPriority w:val="1"/>
    <w:rsid w:val="1AFC3CC3"/>
    <w:pPr>
      <w:tabs>
        <w:tab w:val="left" w:pos="2268"/>
        <w:tab w:val="left" w:pos="2552"/>
      </w:tabs>
      <w:ind w:left="2552" w:hanging="2552"/>
    </w:pPr>
    <w:rPr>
      <w:rFonts w:ascii="Arial Narrow" w:hAnsi="Arial Narrow"/>
      <w:sz w:val="24"/>
      <w:szCs w:val="24"/>
      <w:lang w:eastAsia="de-DE"/>
    </w:rPr>
  </w:style>
  <w:style w:type="character" w:customStyle="1" w:styleId="BodyTextIndent2Char">
    <w:name w:val="Body Text Indent 2 Char"/>
    <w:basedOn w:val="DefaultParagraphFont"/>
    <w:link w:val="BodyTextIndent2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">
    <w:name w:val="Body Text Indent"/>
    <w:basedOn w:val="Normal"/>
    <w:link w:val="BodyTextIndentChar"/>
    <w:uiPriority w:val="1"/>
    <w:rsid w:val="1AFC3CC3"/>
    <w:pPr>
      <w:tabs>
        <w:tab w:val="left" w:pos="2340"/>
      </w:tabs>
      <w:ind w:left="2340" w:hanging="234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Char">
    <w:name w:val="Body Text Indent Char"/>
    <w:basedOn w:val="DefaultParagraphFont"/>
    <w:link w:val="BodyTextIndent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customStyle="1" w:styleId="xl25">
    <w:name w:val="xl25"/>
    <w:basedOn w:val="Normal"/>
    <w:uiPriority w:val="1"/>
    <w:rsid w:val="1AFC3CC3"/>
    <w:pP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6">
    <w:name w:val="xl26"/>
    <w:basedOn w:val="Normal"/>
    <w:uiPriority w:val="1"/>
    <w:rsid w:val="1AFC3CC3"/>
    <w:pP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27">
    <w:name w:val="xl27"/>
    <w:basedOn w:val="Normal"/>
    <w:uiPriority w:val="1"/>
    <w:rsid w:val="1AFC3CC3"/>
    <w:pP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8">
    <w:name w:val="xl28"/>
    <w:basedOn w:val="Normal"/>
    <w:uiPriority w:val="1"/>
    <w:rsid w:val="1AFC3CC3"/>
    <w:pP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9">
    <w:name w:val="xl29"/>
    <w:basedOn w:val="Normal"/>
    <w:uiPriority w:val="1"/>
    <w:rsid w:val="1AFC3CC3"/>
    <w:pPr>
      <w:spacing w:beforeAutospacing="1" w:afterAutospacing="1"/>
      <w:jc w:val="right"/>
    </w:pPr>
    <w:rPr>
      <w:rFonts w:ascii="Times New Roman" w:hAnsi="Times New Roman"/>
      <w:sz w:val="16"/>
      <w:szCs w:val="16"/>
      <w:lang w:eastAsia="de-DE"/>
    </w:rPr>
  </w:style>
  <w:style w:type="paragraph" w:customStyle="1" w:styleId="xl32">
    <w:name w:val="xl32"/>
    <w:basedOn w:val="Normal"/>
    <w:uiPriority w:val="1"/>
    <w:rsid w:val="1AFC3CC3"/>
    <w:pPr>
      <w:pBdr>
        <w:left w:val="single" w:sz="4" w:space="0" w:color="auto"/>
        <w:bottom w:val="single" w:sz="4" w:space="0" w:color="auto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3">
    <w:name w:val="xl33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35">
    <w:name w:val="xl35"/>
    <w:basedOn w:val="Normal"/>
    <w:uiPriority w:val="1"/>
    <w:rsid w:val="1AFC3CC3"/>
    <w:pPr>
      <w:pBdr>
        <w:left w:val="single" w:sz="4" w:space="0" w:color="auto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6">
    <w:name w:val="xl36"/>
    <w:basedOn w:val="Normal"/>
    <w:uiPriority w:val="1"/>
    <w:rsid w:val="1AFC3CC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7">
    <w:name w:val="xl37"/>
    <w:basedOn w:val="Normal"/>
    <w:uiPriority w:val="1"/>
    <w:rsid w:val="1AFC3CC3"/>
    <w:pPr>
      <w:pBdr>
        <w:top w:val="single" w:sz="4" w:space="0" w:color="000000"/>
        <w:lef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8">
    <w:name w:val="xl38"/>
    <w:basedOn w:val="Normal"/>
    <w:uiPriority w:val="1"/>
    <w:rsid w:val="1AFC3CC3"/>
    <w:pPr>
      <w:pBdr>
        <w:left w:val="single" w:sz="4" w:space="0" w:color="000000"/>
        <w:bottom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9">
    <w:name w:val="xl39"/>
    <w:basedOn w:val="Normal"/>
    <w:uiPriority w:val="1"/>
    <w:rsid w:val="1AFC3CC3"/>
    <w:pPr>
      <w:pBdr>
        <w:lef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0">
    <w:name w:val="xl40"/>
    <w:basedOn w:val="Normal"/>
    <w:uiPriority w:val="1"/>
    <w:rsid w:val="1AFC3CC3"/>
    <w:pPr>
      <w:pBdr>
        <w:top w:val="single" w:sz="4" w:space="0" w:color="000000"/>
        <w:left w:val="single" w:sz="4" w:space="0" w:color="000000"/>
      </w:pBdr>
      <w:spacing w:beforeAutospacing="1" w:afterAutospacing="1"/>
    </w:pPr>
    <w:rPr>
      <w:rFonts w:ascii="Times New Roman" w:hAnsi="Times New Roman"/>
      <w:color w:val="000000" w:themeColor="text1"/>
      <w:sz w:val="16"/>
      <w:szCs w:val="16"/>
      <w:lang w:eastAsia="de-DE"/>
    </w:rPr>
  </w:style>
  <w:style w:type="paragraph" w:customStyle="1" w:styleId="xl41">
    <w:name w:val="xl41"/>
    <w:basedOn w:val="Normal"/>
    <w:uiPriority w:val="1"/>
    <w:rsid w:val="1AFC3CC3"/>
    <w:pPr>
      <w:shd w:val="clear" w:color="auto" w:fill="FFFFFF" w:themeFill="background1"/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2">
    <w:name w:val="xl42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3">
    <w:name w:val="xl43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4">
    <w:name w:val="xl44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5">
    <w:name w:val="xl45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6">
    <w:name w:val="xl46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7">
    <w:name w:val="xl47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8">
    <w:name w:val="xl48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9">
    <w:name w:val="xl49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0">
    <w:name w:val="xl50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1">
    <w:name w:val="xl51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2">
    <w:name w:val="xl52"/>
    <w:basedOn w:val="Normal"/>
    <w:uiPriority w:val="1"/>
    <w:rsid w:val="1AFC3CC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3">
    <w:name w:val="xl53"/>
    <w:basedOn w:val="Normal"/>
    <w:uiPriority w:val="1"/>
    <w:rsid w:val="1AFC3CC3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4">
    <w:name w:val="xl54"/>
    <w:basedOn w:val="Normal"/>
    <w:uiPriority w:val="1"/>
    <w:rsid w:val="1AFC3CC3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5">
    <w:name w:val="xl55"/>
    <w:basedOn w:val="Normal"/>
    <w:uiPriority w:val="1"/>
    <w:rsid w:val="1AFC3CC3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styleId="NormalIndent">
    <w:name w:val="Normal Indent"/>
    <w:basedOn w:val="Normal"/>
    <w:uiPriority w:val="1"/>
    <w:rsid w:val="1AFC3CC3"/>
    <w:pPr>
      <w:tabs>
        <w:tab w:val="left" w:pos="993"/>
      </w:tabs>
    </w:pPr>
    <w:rPr>
      <w:sz w:val="16"/>
      <w:szCs w:val="16"/>
      <w:lang w:eastAsia="de-DE"/>
    </w:rPr>
  </w:style>
  <w:style w:type="character" w:styleId="FollowedHyperlink">
    <w:name w:val="FollowedHyperlink"/>
    <w:rsid w:val="0094026F"/>
    <w:rPr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1"/>
    <w:rsid w:val="1AFC3CC3"/>
    <w:pPr>
      <w:ind w:left="2160" w:hanging="216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3Char">
    <w:name w:val="Body Text Indent 3 Char"/>
    <w:basedOn w:val="DefaultParagraphFont"/>
    <w:link w:val="BodyTextIndent3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styleId="Caption">
    <w:name w:val="caption"/>
    <w:basedOn w:val="Normal"/>
    <w:next w:val="Normal"/>
    <w:uiPriority w:val="1"/>
    <w:rsid w:val="1AFC3CC3"/>
    <w:pPr>
      <w:tabs>
        <w:tab w:val="center" w:pos="2880"/>
        <w:tab w:val="center" w:pos="4140"/>
        <w:tab w:val="right" w:pos="6300"/>
        <w:tab w:val="right" w:pos="9360"/>
      </w:tabs>
      <w:jc w:val="center"/>
    </w:pPr>
    <w:rPr>
      <w:rFonts w:ascii="NimbuSanNovT" w:hAnsi="NimbuSanNovT"/>
      <w:b/>
      <w:bCs/>
      <w:sz w:val="16"/>
      <w:szCs w:val="16"/>
      <w:lang w:eastAsia="de-DE"/>
    </w:rPr>
  </w:style>
  <w:style w:type="paragraph" w:styleId="BodyText2">
    <w:name w:val="Body Text 2"/>
    <w:basedOn w:val="Normal"/>
    <w:link w:val="BodyText2Char"/>
    <w:uiPriority w:val="1"/>
    <w:rsid w:val="1AFC3CC3"/>
    <w:pPr>
      <w:shd w:val="clear" w:color="auto" w:fill="000000" w:themeFill="text1"/>
      <w:tabs>
        <w:tab w:val="center" w:pos="2880"/>
        <w:tab w:val="center" w:pos="4140"/>
        <w:tab w:val="right" w:pos="6300"/>
        <w:tab w:val="right" w:pos="9360"/>
      </w:tabs>
    </w:pPr>
    <w:rPr>
      <w:rFonts w:ascii="NimbuSanNovT" w:hAnsi="NimbuSanNovT"/>
      <w:b/>
      <w:bCs/>
      <w:color w:val="FFFFFF" w:themeColor="background1"/>
      <w:sz w:val="24"/>
      <w:szCs w:val="24"/>
      <w:lang w:eastAsia="de-DE"/>
    </w:rPr>
  </w:style>
  <w:style w:type="character" w:customStyle="1" w:styleId="BodyText2Char">
    <w:name w:val="Body Text 2 Char"/>
    <w:basedOn w:val="DefaultParagraphFont"/>
    <w:link w:val="BodyText2"/>
    <w:rsid w:val="0094026F"/>
    <w:rPr>
      <w:rFonts w:ascii="NimbuSanNovT" w:eastAsia="Times New Roman" w:hAnsi="NimbuSanNovT" w:cs="Times New Roman"/>
      <w:b/>
      <w:bCs/>
      <w:color w:val="FFFFFF"/>
      <w:sz w:val="24"/>
      <w:szCs w:val="24"/>
      <w:shd w:val="clear" w:color="auto" w:fill="000000"/>
      <w:lang w:eastAsia="de-DE"/>
    </w:rPr>
  </w:style>
  <w:style w:type="paragraph" w:customStyle="1" w:styleId="Vertragsaufzhlung">
    <w:name w:val="Vertragsaufzählung"/>
    <w:basedOn w:val="Normal"/>
    <w:uiPriority w:val="1"/>
    <w:rsid w:val="1AFC3CC3"/>
    <w:pPr>
      <w:tabs>
        <w:tab w:val="num" w:pos="567"/>
      </w:tabs>
      <w:ind w:left="567" w:hanging="567"/>
    </w:pPr>
    <w:rPr>
      <w:rFonts w:ascii="NimbuSanNovT" w:hAnsi="NimbuSanNovT" w:cs="Arial"/>
      <w:sz w:val="24"/>
      <w:szCs w:val="24"/>
      <w:lang w:eastAsia="de-DE"/>
    </w:rPr>
  </w:style>
  <w:style w:type="character" w:customStyle="1" w:styleId="fliesstextfett1">
    <w:name w:val="fliesstextfett1"/>
    <w:rsid w:val="0094026F"/>
    <w:rPr>
      <w:rFonts w:ascii="Times" w:hAnsi="Times" w:hint="default"/>
      <w:b/>
      <w:bCs/>
      <w:color w:val="000000"/>
      <w:spacing w:val="270"/>
      <w:sz w:val="21"/>
      <w:szCs w:val="21"/>
    </w:rPr>
  </w:style>
  <w:style w:type="character" w:styleId="CommentReference">
    <w:name w:val="annotation reference"/>
    <w:semiHidden/>
    <w:rsid w:val="009402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1"/>
    <w:semiHidden/>
    <w:rsid w:val="1AFC3CC3"/>
    <w:pPr>
      <w:tabs>
        <w:tab w:val="left" w:pos="5387"/>
      </w:tabs>
    </w:pPr>
    <w:rPr>
      <w:rFonts w:ascii="Frutiger 47LightCn" w:hAnsi="Frutiger 47LightCn"/>
    </w:rPr>
  </w:style>
  <w:style w:type="character" w:customStyle="1" w:styleId="CommentTextChar">
    <w:name w:val="Comment Text Char"/>
    <w:basedOn w:val="DefaultParagraphFont"/>
    <w:link w:val="CommentText"/>
    <w:semiHidden/>
    <w:rsid w:val="0094026F"/>
    <w:rPr>
      <w:rFonts w:ascii="Frutiger 47LightCn" w:eastAsia="Times New Roman" w:hAnsi="Frutiger 47LightCn" w:cs="Times New Roman"/>
      <w:sz w:val="20"/>
      <w:szCs w:val="20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02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4026F"/>
    <w:rPr>
      <w:rFonts w:ascii="Frutiger 47LightCn" w:eastAsia="Times New Roman" w:hAnsi="Frutiger 47LightCn" w:cs="Times New Roman"/>
      <w:b/>
      <w:bCs/>
      <w:sz w:val="20"/>
      <w:szCs w:val="20"/>
      <w:lang w:eastAsia="fr-FR"/>
    </w:rPr>
  </w:style>
  <w:style w:type="paragraph" w:customStyle="1" w:styleId="Column">
    <w:name w:val="Column"/>
    <w:basedOn w:val="Normal"/>
    <w:uiPriority w:val="1"/>
    <w:rsid w:val="1AFC3CC3"/>
  </w:style>
  <w:style w:type="paragraph" w:styleId="FootnoteText">
    <w:name w:val="footnote text"/>
    <w:basedOn w:val="Normal"/>
    <w:link w:val="FootnoteTextChar"/>
    <w:uiPriority w:val="1"/>
    <w:semiHidden/>
    <w:rsid w:val="1AFC3CC3"/>
    <w:rPr>
      <w:rFonts w:ascii="AvantGarde CondBook" w:hAnsi="AvantGarde CondBook"/>
    </w:rPr>
  </w:style>
  <w:style w:type="character" w:customStyle="1" w:styleId="FootnoteTextChar">
    <w:name w:val="Footnote Text Char"/>
    <w:basedOn w:val="DefaultParagraphFont"/>
    <w:link w:val="FootnoteText"/>
    <w:semiHidden/>
    <w:rsid w:val="0094026F"/>
    <w:rPr>
      <w:rFonts w:ascii="AvantGarde CondBook" w:eastAsia="Times New Roman" w:hAnsi="AvantGarde CondBook" w:cs="Times New Roman"/>
      <w:sz w:val="20"/>
      <w:szCs w:val="20"/>
    </w:rPr>
  </w:style>
  <w:style w:type="character" w:styleId="FootnoteReference">
    <w:name w:val="footnote reference"/>
    <w:semiHidden/>
    <w:rsid w:val="0094026F"/>
    <w:rPr>
      <w:vertAlign w:val="superscript"/>
    </w:rPr>
  </w:style>
  <w:style w:type="character" w:customStyle="1" w:styleId="Titre2Car1">
    <w:name w:val="Titre 2 Car1"/>
    <w:aliases w:val="Titre 2 Logico SA Car1,H2 Car1,Gliederung Car1"/>
    <w:rsid w:val="0094026F"/>
    <w:rPr>
      <w:rFonts w:ascii="Frutiger 47LightCn" w:hAnsi="Frutiger 47LightCn" w:cs="Arial"/>
      <w:b/>
      <w:bCs/>
      <w:iCs/>
      <w:kern w:val="32"/>
      <w:sz w:val="28"/>
      <w:szCs w:val="28"/>
      <w:lang w:val="es-ES" w:eastAsia="fr-FR" w:bidi="ar-SA"/>
    </w:rPr>
  </w:style>
  <w:style w:type="character" w:styleId="Strong">
    <w:name w:val="Strong"/>
    <w:uiPriority w:val="22"/>
    <w:qFormat/>
    <w:rsid w:val="0094026F"/>
    <w:rPr>
      <w:b/>
      <w:bCs/>
    </w:rPr>
  </w:style>
  <w:style w:type="character" w:customStyle="1" w:styleId="contenu">
    <w:name w:val="contenu"/>
    <w:basedOn w:val="DefaultParagraphFont"/>
    <w:rsid w:val="0094026F"/>
  </w:style>
  <w:style w:type="character" w:styleId="Emphasis">
    <w:name w:val="Emphasis"/>
    <w:aliases w:val="Table des Matières"/>
    <w:rsid w:val="0094026F"/>
    <w:rPr>
      <w:rFonts w:cs="Arial"/>
      <w:noProof/>
      <w:szCs w:val="20"/>
      <w:lang w:val="en-US"/>
    </w:rPr>
  </w:style>
  <w:style w:type="paragraph" w:styleId="TOC5">
    <w:name w:val="toc 5"/>
    <w:basedOn w:val="Normal"/>
    <w:next w:val="Normal"/>
    <w:uiPriority w:val="39"/>
    <w:unhideWhenUsed/>
    <w:rsid w:val="1AFC3CC3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uiPriority w:val="39"/>
    <w:unhideWhenUsed/>
    <w:rsid w:val="1AFC3CC3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uiPriority w:val="39"/>
    <w:unhideWhenUsed/>
    <w:rsid w:val="1AFC3CC3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uiPriority w:val="39"/>
    <w:unhideWhenUsed/>
    <w:rsid w:val="1AFC3CC3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uiPriority w:val="39"/>
    <w:unhideWhenUsed/>
    <w:rsid w:val="1AFC3CC3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table" w:customStyle="1" w:styleId="Web3">
    <w:name w:val="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1AFC3CC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026F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94026F"/>
    <w:pPr>
      <w:autoSpaceDE w:val="0"/>
      <w:autoSpaceDN w:val="0"/>
      <w:adjustRightInd w:val="0"/>
      <w:spacing w:after="0" w:line="240" w:lineRule="auto"/>
    </w:pPr>
    <w:rPr>
      <w:rFonts w:ascii="Segoe UI" w:eastAsia="Calibri" w:hAnsi="Segoe UI" w:cs="Segoe UI"/>
      <w:color w:val="000000"/>
      <w:sz w:val="24"/>
      <w:szCs w:val="24"/>
      <w:lang w:eastAsia="fr-CH"/>
    </w:rPr>
  </w:style>
  <w:style w:type="table" w:customStyle="1" w:styleId="Ombrageclair1">
    <w:name w:val="Ombrage clair1"/>
    <w:basedOn w:val="TableNormal"/>
    <w:uiPriority w:val="60"/>
    <w:rsid w:val="0094026F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  <w:lang w:eastAsia="fr-CH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BODY">
    <w:name w:val="BODY"/>
    <w:basedOn w:val="Normal"/>
    <w:uiPriority w:val="99"/>
    <w:rsid w:val="1AFC3CC3"/>
    <w:rPr>
      <w:rFonts w:ascii="Trebuchet MS" w:eastAsia="Calibri" w:hAnsi="Trebuchet MS" w:cs="Trebuchet MS"/>
      <w:lang w:eastAsia="fr-CH"/>
    </w:rPr>
  </w:style>
  <w:style w:type="table" w:styleId="TableWeb3">
    <w:name w:val="Table 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2">
    <w:name w:val="Style2"/>
    <w:basedOn w:val="Xp1"/>
    <w:link w:val="Style2Car"/>
    <w:rsid w:val="0094026F"/>
    <w:pPr>
      <w:numPr>
        <w:numId w:val="12"/>
      </w:numPr>
    </w:pPr>
  </w:style>
  <w:style w:type="character" w:customStyle="1" w:styleId="Style2Car">
    <w:name w:val="Style2 Car"/>
    <w:basedOn w:val="Xp1Car"/>
    <w:link w:val="Style2"/>
    <w:rsid w:val="0094026F"/>
    <w:rPr>
      <w:rFonts w:ascii="Segoe UI Light" w:eastAsia="Times New Roman" w:hAnsi="Segoe UI Light" w:cs="Segoe UI Light"/>
      <w:b/>
      <w:bCs/>
      <w:noProof/>
      <w:color w:val="323E4F" w:themeColor="text2" w:themeShade="BF"/>
      <w:sz w:val="28"/>
      <w:szCs w:val="36"/>
      <w:lang w:val="en-US" w:eastAsia="fr-FR"/>
    </w:rPr>
  </w:style>
  <w:style w:type="paragraph" w:customStyle="1" w:styleId="LOGICONEWCI">
    <w:name w:val="LOGICO NEW CI"/>
    <w:basedOn w:val="Normal"/>
    <w:link w:val="LOGICONEWCIZchn"/>
    <w:uiPriority w:val="1"/>
    <w:rsid w:val="1AFC3CC3"/>
    <w:rPr>
      <w:rFonts w:cs="Arial"/>
      <w:noProof/>
      <w:sz w:val="24"/>
      <w:szCs w:val="24"/>
    </w:rPr>
  </w:style>
  <w:style w:type="character" w:customStyle="1" w:styleId="LOGICONEWCIZchn">
    <w:name w:val="LOGICO NEW CI Zchn"/>
    <w:basedOn w:val="DefaultParagraphFont"/>
    <w:link w:val="LOGICONEWCI"/>
    <w:rsid w:val="0094026F"/>
    <w:rPr>
      <w:rFonts w:eastAsia="Times New Roman" w:cs="Arial"/>
      <w:noProof/>
      <w:sz w:val="24"/>
      <w:lang w:eastAsia="fr-FR"/>
    </w:rPr>
  </w:style>
  <w:style w:type="numbering" w:customStyle="1" w:styleId="LOGICO">
    <w:name w:val="LOGICO"/>
    <w:uiPriority w:val="99"/>
    <w:rsid w:val="0094026F"/>
    <w:pPr>
      <w:numPr>
        <w:numId w:val="13"/>
      </w:numPr>
    </w:pPr>
  </w:style>
  <w:style w:type="numbering" w:customStyle="1" w:styleId="NEWLOGICO">
    <w:name w:val="NEW LOGICO"/>
    <w:uiPriority w:val="99"/>
    <w:rsid w:val="0094026F"/>
    <w:pPr>
      <w:numPr>
        <w:numId w:val="14"/>
      </w:numPr>
    </w:pPr>
  </w:style>
  <w:style w:type="paragraph" w:customStyle="1" w:styleId="TM4LOGICO">
    <w:name w:val="TM4 LOGICO"/>
    <w:basedOn w:val="Normal"/>
    <w:next w:val="Normal"/>
    <w:uiPriority w:val="1"/>
    <w:rsid w:val="1AFC3CC3"/>
    <w:pPr>
      <w:ind w:left="864" w:hanging="864"/>
    </w:pPr>
  </w:style>
  <w:style w:type="paragraph" w:customStyle="1" w:styleId="Puce1">
    <w:name w:val="Puce 1"/>
    <w:basedOn w:val="ListParagraph"/>
    <w:link w:val="Puce1Car"/>
    <w:qFormat/>
    <w:rsid w:val="0094026F"/>
    <w:pPr>
      <w:numPr>
        <w:numId w:val="20"/>
      </w:numPr>
      <w:spacing w:before="40" w:after="40"/>
    </w:pPr>
  </w:style>
  <w:style w:type="paragraph" w:customStyle="1" w:styleId="Puce2">
    <w:name w:val="Puce 2"/>
    <w:basedOn w:val="Puce1"/>
    <w:link w:val="Puce2Car"/>
    <w:qFormat/>
    <w:rsid w:val="0094026F"/>
    <w:pPr>
      <w:numPr>
        <w:numId w:val="16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4026F"/>
  </w:style>
  <w:style w:type="character" w:customStyle="1" w:styleId="Puce1Car">
    <w:name w:val="Puce 1 Car"/>
    <w:basedOn w:val="ListParagraphChar"/>
    <w:link w:val="Puce1"/>
    <w:rsid w:val="0094026F"/>
    <w:rPr>
      <w:rFonts w:eastAsia="Times New Roman" w:cs="Times New Roman"/>
      <w:sz w:val="20"/>
      <w:lang w:val="en-US" w:eastAsia="fr-FR"/>
    </w:rPr>
  </w:style>
  <w:style w:type="table" w:customStyle="1" w:styleId="Web21">
    <w:name w:val="Web 21"/>
    <w:basedOn w:val="TableNormal"/>
    <w:next w:val="TableWeb2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uce2Car">
    <w:name w:val="Puce 2 Car"/>
    <w:basedOn w:val="Puce1Car"/>
    <w:link w:val="Puce2"/>
    <w:rsid w:val="0094026F"/>
    <w:rPr>
      <w:rFonts w:eastAsia="Times New Roman" w:cs="Times New Roman"/>
      <w:sz w:val="20"/>
      <w:lang w:val="en-US" w:eastAsia="fr-FR"/>
    </w:rPr>
  </w:style>
  <w:style w:type="paragraph" w:customStyle="1" w:styleId="LOGICOBoldTitel">
    <w:name w:val="LOGICO Bold Titel"/>
    <w:basedOn w:val="Normal"/>
    <w:next w:val="Normal"/>
    <w:link w:val="LOGICOBoldTitelCar"/>
    <w:uiPriority w:val="1"/>
    <w:rsid w:val="1AFC3CC3"/>
    <w:pPr>
      <w:spacing w:after="0"/>
    </w:pPr>
    <w:rPr>
      <w:b/>
      <w:bCs/>
    </w:rPr>
  </w:style>
  <w:style w:type="character" w:customStyle="1" w:styleId="LOGICOBoldTitelCar">
    <w:name w:val="LOGICO Bold Titel Car"/>
    <w:basedOn w:val="DefaultParagraphFont"/>
    <w:link w:val="LOGICOBoldTitel"/>
    <w:rsid w:val="0094026F"/>
    <w:rPr>
      <w:rFonts w:eastAsia="Times New Roman" w:cs="Times New Roman"/>
      <w:b/>
      <w:sz w:val="20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rsid w:val="1AFC3CC3"/>
    <w:pPr>
      <w:spacing w:before="0" w:after="40"/>
    </w:pPr>
    <w:rPr>
      <w:rFonts w:ascii="Courier New" w:hAnsi="Courier New" w:cs="Courier New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26F"/>
    <w:rPr>
      <w:rFonts w:ascii="Courier New" w:eastAsia="Times New Roman" w:hAnsi="Courier New" w:cs="Courier New"/>
      <w:sz w:val="20"/>
      <w:szCs w:val="20"/>
      <w:lang w:eastAsia="de-CH"/>
    </w:rPr>
  </w:style>
  <w:style w:type="paragraph" w:customStyle="1" w:styleId="berschriftAd2">
    <w:name w:val="Überschrift Ad2"/>
    <w:basedOn w:val="Normal"/>
    <w:uiPriority w:val="99"/>
    <w:rsid w:val="1AFC3CC3"/>
    <w:pPr>
      <w:keepNext/>
      <w:keepLines/>
      <w:numPr>
        <w:numId w:val="17"/>
      </w:numPr>
      <w:tabs>
        <w:tab w:val="clear" w:pos="360"/>
        <w:tab w:val="num" w:pos="1492"/>
      </w:tabs>
      <w:spacing w:before="300" w:after="100"/>
      <w:ind w:left="709" w:hanging="709"/>
      <w:outlineLvl w:val="1"/>
    </w:pPr>
    <w:rPr>
      <w:rFonts w:ascii="Trebuchet MS" w:hAnsi="Trebuchet MS"/>
      <w:caps/>
      <w:color w:val="000000" w:themeColor="text1"/>
      <w:sz w:val="26"/>
      <w:szCs w:val="26"/>
      <w:lang w:eastAsia="de-CH"/>
    </w:rPr>
  </w:style>
  <w:style w:type="numbering" w:customStyle="1" w:styleId="ArtikelAbschnitt1">
    <w:name w:val="Artikel / Abschnitt1"/>
    <w:basedOn w:val="NoList"/>
    <w:next w:val="ArticleSection"/>
    <w:uiPriority w:val="99"/>
    <w:semiHidden/>
    <w:unhideWhenUsed/>
    <w:locked/>
    <w:rsid w:val="0094026F"/>
    <w:pPr>
      <w:numPr>
        <w:numId w:val="18"/>
      </w:numPr>
    </w:pPr>
  </w:style>
  <w:style w:type="numbering" w:styleId="ArticleSection">
    <w:name w:val="Outline List 3"/>
    <w:basedOn w:val="NoList"/>
    <w:uiPriority w:val="99"/>
    <w:semiHidden/>
    <w:unhideWhenUsed/>
    <w:rsid w:val="0094026F"/>
  </w:style>
  <w:style w:type="table" w:customStyle="1" w:styleId="Tabellenraster1">
    <w:name w:val="Tabellenraster1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ico2">
    <w:name w:val="Logico 2"/>
    <w:basedOn w:val="Heading2"/>
    <w:next w:val="Normal"/>
    <w:link w:val="Logico2Char"/>
    <w:autoRedefine/>
    <w:rsid w:val="0094026F"/>
    <w:pPr>
      <w:keepNext w:val="0"/>
      <w:keepLines w:val="0"/>
      <w:numPr>
        <w:ilvl w:val="1"/>
        <w:numId w:val="19"/>
      </w:numPr>
      <w:spacing w:before="360" w:after="60"/>
    </w:pPr>
    <w:rPr>
      <w:rFonts w:ascii="Arial" w:hAnsi="Arial" w:cs="Arial"/>
      <w:color w:val="CD212C"/>
    </w:rPr>
  </w:style>
  <w:style w:type="paragraph" w:customStyle="1" w:styleId="Xp3">
    <w:name w:val="Xp 3"/>
    <w:basedOn w:val="Heading3"/>
    <w:next w:val="Normal"/>
    <w:autoRedefine/>
    <w:qFormat/>
    <w:rsid w:val="0094026F"/>
    <w:pPr>
      <w:numPr>
        <w:ilvl w:val="2"/>
        <w:numId w:val="19"/>
      </w:numPr>
      <w:spacing w:before="200"/>
    </w:pPr>
    <w:rPr>
      <w:rFonts w:cs="Arial"/>
      <w:sz w:val="22"/>
      <w:lang w:val="fr-FR"/>
    </w:rPr>
  </w:style>
  <w:style w:type="character" w:customStyle="1" w:styleId="Logico2Char">
    <w:name w:val="Logico 2 Char"/>
    <w:link w:val="Logico2"/>
    <w:rsid w:val="0094026F"/>
    <w:rPr>
      <w:rFonts w:ascii="Arial" w:eastAsia="Times New Roman" w:hAnsi="Arial" w:cs="Arial"/>
      <w:b/>
      <w:bCs/>
      <w:color w:val="CD212C"/>
      <w:sz w:val="26"/>
      <w:szCs w:val="26"/>
      <w:lang w:val="en-US" w:eastAsia="fr-FR"/>
    </w:rPr>
  </w:style>
  <w:style w:type="paragraph" w:customStyle="1" w:styleId="Puce3">
    <w:name w:val="Puce 3"/>
    <w:basedOn w:val="Puce1"/>
    <w:link w:val="Puce3Car"/>
    <w:qFormat/>
    <w:rsid w:val="0094026F"/>
    <w:pPr>
      <w:tabs>
        <w:tab w:val="left" w:pos="171"/>
      </w:tabs>
      <w:ind w:left="0" w:firstLine="0"/>
    </w:pPr>
    <w:rPr>
      <w:rFonts w:eastAsia="Calibri"/>
      <w:sz w:val="18"/>
      <w:lang w:eastAsia="fr-CH"/>
    </w:rPr>
  </w:style>
  <w:style w:type="character" w:customStyle="1" w:styleId="Puce3Car">
    <w:name w:val="Puce 3 Car"/>
    <w:basedOn w:val="Puce1Car"/>
    <w:link w:val="Puce3"/>
    <w:rsid w:val="0094026F"/>
    <w:rPr>
      <w:rFonts w:eastAsia="Calibri" w:cs="Times New Roman"/>
      <w:sz w:val="18"/>
      <w:lang w:val="en-US" w:eastAsia="fr-CH"/>
    </w:rPr>
  </w:style>
  <w:style w:type="paragraph" w:customStyle="1" w:styleId="Xp2">
    <w:name w:val="Xp 2"/>
    <w:basedOn w:val="Heading2"/>
    <w:next w:val="Normal"/>
    <w:link w:val="Xp2Car0"/>
    <w:autoRedefine/>
    <w:qFormat/>
    <w:rsid w:val="00802427"/>
    <w:pPr>
      <w:numPr>
        <w:numId w:val="33"/>
      </w:numPr>
    </w:pPr>
    <w:rPr>
      <w:rFonts w:ascii="Segoe UI" w:hAnsi="Segoe UI"/>
      <w:sz w:val="24"/>
      <w:szCs w:val="24"/>
    </w:rPr>
  </w:style>
  <w:style w:type="character" w:customStyle="1" w:styleId="Xp2Car0">
    <w:name w:val="Xp 2 Car"/>
    <w:basedOn w:val="Xp1Car"/>
    <w:link w:val="Xp2"/>
    <w:rsid w:val="00821200"/>
    <w:rPr>
      <w:rFonts w:ascii="Segoe UI" w:eastAsia="Times New Roman" w:hAnsi="Segoe UI" w:cs="Times New Roman"/>
      <w:b/>
      <w:bCs/>
      <w:noProof/>
      <w:color w:val="4F81BD"/>
      <w:sz w:val="24"/>
      <w:szCs w:val="24"/>
      <w:lang w:val="en-US" w:eastAsia="fr-FR"/>
    </w:rPr>
  </w:style>
  <w:style w:type="paragraph" w:customStyle="1" w:styleId="paragraph">
    <w:name w:val="paragraph"/>
    <w:basedOn w:val="Normal"/>
    <w:uiPriority w:val="1"/>
    <w:rsid w:val="1AFC3CC3"/>
    <w:pPr>
      <w:spacing w:beforeAutospacing="1" w:afterAutospacing="1"/>
    </w:pPr>
    <w:rPr>
      <w:rFonts w:ascii="Times New Roman" w:hAnsi="Times New Roman"/>
      <w:sz w:val="24"/>
      <w:szCs w:val="24"/>
      <w:lang w:eastAsia="fr-CH"/>
    </w:rPr>
  </w:style>
  <w:style w:type="character" w:customStyle="1" w:styleId="spellingerror">
    <w:name w:val="spellingerror"/>
    <w:basedOn w:val="DefaultParagraphFont"/>
    <w:rsid w:val="00E57CDD"/>
  </w:style>
  <w:style w:type="character" w:customStyle="1" w:styleId="normaltextrun">
    <w:name w:val="normaltextrun"/>
    <w:basedOn w:val="DefaultParagraphFont"/>
    <w:rsid w:val="00E57CDD"/>
  </w:style>
  <w:style w:type="character" w:customStyle="1" w:styleId="eop">
    <w:name w:val="eop"/>
    <w:basedOn w:val="DefaultParagraphFont"/>
    <w:rsid w:val="00E57CDD"/>
  </w:style>
  <w:style w:type="character" w:styleId="UnresolvedMention">
    <w:name w:val="Unresolved Mention"/>
    <w:basedOn w:val="DefaultParagraphFont"/>
    <w:uiPriority w:val="99"/>
    <w:semiHidden/>
    <w:unhideWhenUsed/>
    <w:rsid w:val="00394B9E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69575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400BE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400BE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ccTabellenText">
    <w:name w:val="cc Tabellen Text"/>
    <w:basedOn w:val="Normal"/>
    <w:link w:val="ccTabellenTextZchn"/>
    <w:uiPriority w:val="1"/>
    <w:qFormat/>
    <w:rsid w:val="1AFC3CC3"/>
    <w:pPr>
      <w:spacing w:before="60"/>
    </w:pPr>
    <w:rPr>
      <w:rFonts w:ascii="Segoe UI" w:hAnsi="Segoe UI" w:cs="Segoe UI"/>
      <w:lang w:val="fr-FR" w:eastAsia="de-DE"/>
    </w:rPr>
  </w:style>
  <w:style w:type="paragraph" w:customStyle="1" w:styleId="Bullet2">
    <w:name w:val="Bullet 2"/>
    <w:basedOn w:val="Normal"/>
    <w:uiPriority w:val="1"/>
    <w:rsid w:val="1AFC3CC3"/>
    <w:pPr>
      <w:numPr>
        <w:numId w:val="28"/>
      </w:numPr>
      <w:tabs>
        <w:tab w:val="clear" w:pos="1211"/>
        <w:tab w:val="num" w:pos="851"/>
      </w:tabs>
      <w:spacing w:before="60"/>
      <w:ind w:left="850" w:hanging="425"/>
    </w:pPr>
    <w:rPr>
      <w:rFonts w:ascii="Frutiger 55 Roman" w:hAnsi="Frutiger 55 Roman" w:cs="Segoe UI"/>
      <w:lang w:val="da-DK" w:eastAsia="de-DE"/>
    </w:rPr>
  </w:style>
  <w:style w:type="paragraph" w:styleId="PlainText">
    <w:name w:val="Plain Text"/>
    <w:basedOn w:val="Normal"/>
    <w:link w:val="PlainTextChar"/>
    <w:uiPriority w:val="1"/>
    <w:rsid w:val="1AFC3CC3"/>
    <w:pPr>
      <w:spacing w:before="0" w:after="0"/>
    </w:pPr>
    <w:rPr>
      <w:rFonts w:ascii="Consolas" w:hAnsi="Consolas" w:cs="Segoe UI"/>
      <w:sz w:val="21"/>
      <w:szCs w:val="21"/>
      <w:lang w:val="fr-FR" w:eastAsia="de-DE"/>
    </w:rPr>
  </w:style>
  <w:style w:type="character" w:customStyle="1" w:styleId="PlainTextChar">
    <w:name w:val="Plain Text Char"/>
    <w:basedOn w:val="DefaultParagraphFont"/>
    <w:link w:val="PlainText"/>
    <w:rsid w:val="009B4A55"/>
    <w:rPr>
      <w:rFonts w:ascii="Consolas" w:eastAsia="Times New Roman" w:hAnsi="Consolas" w:cs="Segoe UI"/>
      <w:sz w:val="21"/>
      <w:szCs w:val="21"/>
      <w:lang w:val="fr-FR" w:eastAsia="de-DE"/>
    </w:rPr>
  </w:style>
  <w:style w:type="paragraph" w:customStyle="1" w:styleId="ccTabellenTitle">
    <w:name w:val="cc Tabellen Title"/>
    <w:basedOn w:val="Normal"/>
    <w:link w:val="ccTabellenTitleZchn"/>
    <w:uiPriority w:val="1"/>
    <w:qFormat/>
    <w:rsid w:val="1AFC3CC3"/>
    <w:pPr>
      <w:spacing w:before="60"/>
    </w:pPr>
    <w:rPr>
      <w:rFonts w:ascii="Segoe UI Semibold" w:hAnsi="Segoe UI Semibold" w:cs="Segoe UI"/>
      <w:color w:val="FFFFFF" w:themeColor="background1"/>
      <w:lang w:val="fr-FR" w:eastAsia="de-DE"/>
    </w:rPr>
  </w:style>
  <w:style w:type="character" w:customStyle="1" w:styleId="ccTabellenTextZchn">
    <w:name w:val="cc Tabellen Text Zchn"/>
    <w:basedOn w:val="DefaultParagraphFont"/>
    <w:link w:val="ccTabellenText"/>
    <w:rsid w:val="009B4A55"/>
    <w:rPr>
      <w:rFonts w:ascii="Segoe UI" w:eastAsia="Times New Roman" w:hAnsi="Segoe UI" w:cs="Segoe UI"/>
      <w:sz w:val="20"/>
      <w:szCs w:val="20"/>
      <w:lang w:val="fr-FR" w:eastAsia="de-DE"/>
    </w:rPr>
  </w:style>
  <w:style w:type="character" w:customStyle="1" w:styleId="ccTabellenTitleZchn">
    <w:name w:val="cc Tabellen Title Zchn"/>
    <w:basedOn w:val="DefaultParagraphFont"/>
    <w:link w:val="ccTabellenTitle"/>
    <w:rsid w:val="009B4A55"/>
    <w:rPr>
      <w:rFonts w:ascii="Segoe UI Semibold" w:eastAsia="Times New Roman" w:hAnsi="Segoe UI Semibold" w:cs="Segoe UI"/>
      <w:bCs/>
      <w:color w:val="FFFFFF" w:themeColor="background1"/>
      <w:sz w:val="20"/>
      <w:szCs w:val="20"/>
      <w:lang w:val="fr-FR" w:eastAsia="de-DE"/>
    </w:rPr>
  </w:style>
  <w:style w:type="paragraph" w:customStyle="1" w:styleId="ccBausteinInhalt">
    <w:name w:val="cc Baustein Inhalt"/>
    <w:basedOn w:val="Normal"/>
    <w:next w:val="PlainText"/>
    <w:link w:val="ccBausteinInhaltZchn"/>
    <w:uiPriority w:val="1"/>
    <w:qFormat/>
    <w:rsid w:val="1AFC3CC3"/>
    <w:pPr>
      <w:spacing w:before="60"/>
    </w:pPr>
    <w:rPr>
      <w:rFonts w:ascii="Segoe UI Semibold" w:hAnsi="Segoe UI Semibold" w:cs="Segoe UI"/>
      <w:color w:val="5B9BD5" w:themeColor="accent1"/>
      <w:lang w:val="fr-FR" w:eastAsia="de-DE"/>
    </w:rPr>
  </w:style>
  <w:style w:type="character" w:customStyle="1" w:styleId="ccBausteinInhaltZchn">
    <w:name w:val="cc Baustein Inhalt Zchn"/>
    <w:basedOn w:val="DefaultParagraphFont"/>
    <w:link w:val="ccBausteinInhalt"/>
    <w:rsid w:val="009B4A55"/>
    <w:rPr>
      <w:rFonts w:ascii="Segoe UI Semibold" w:eastAsia="Times New Roman" w:hAnsi="Segoe UI Semibold" w:cs="Segoe UI"/>
      <w:color w:val="5B9BD5" w:themeColor="accent1"/>
      <w:sz w:val="20"/>
      <w:szCs w:val="20"/>
      <w:lang w:val="fr-FR" w:eastAsia="de-DE"/>
    </w:rPr>
  </w:style>
  <w:style w:type="table" w:styleId="GridTable4">
    <w:name w:val="Grid Table 4"/>
    <w:basedOn w:val="TableNormal"/>
    <w:uiPriority w:val="49"/>
    <w:rsid w:val="009B4A55"/>
    <w:pPr>
      <w:spacing w:after="0" w:line="240" w:lineRule="auto"/>
    </w:pPr>
    <w:rPr>
      <w:rFonts w:ascii="Segoe UI" w:eastAsia="Times New Roman" w:hAnsi="Segoe UI" w:cs="Segoe UI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cHeading1">
    <w:name w:val="cc Heading1"/>
    <w:basedOn w:val="Heading1"/>
    <w:link w:val="ccHeading1Zchn"/>
    <w:qFormat/>
    <w:rsid w:val="009B4A55"/>
    <w:pPr>
      <w:keepNext/>
      <w:pageBreakBefore/>
      <w:pBdr>
        <w:bottom w:val="single" w:sz="12" w:space="1" w:color="5B9BD5" w:themeColor="accent1"/>
      </w:pBdr>
      <w:tabs>
        <w:tab w:val="num" w:pos="3132"/>
      </w:tabs>
      <w:spacing w:before="140" w:after="280" w:line="276" w:lineRule="auto"/>
      <w:ind w:left="3132" w:hanging="432"/>
    </w:pPr>
    <w:rPr>
      <w:rFonts w:ascii="Segoe UI Semibold" w:hAnsi="Segoe UI Semibold" w:cs="Segoe UI Semibold"/>
      <w:color w:val="5B9BD5" w:themeColor="accent1"/>
      <w:kern w:val="32"/>
      <w:sz w:val="28"/>
      <w:lang w:val="fr-FR" w:eastAsia="de-DE"/>
    </w:rPr>
  </w:style>
  <w:style w:type="paragraph" w:customStyle="1" w:styleId="ccHeading2">
    <w:name w:val="cc Heading2"/>
    <w:basedOn w:val="Heading2"/>
    <w:link w:val="ccHeading2Zchn"/>
    <w:qFormat/>
    <w:rsid w:val="009B4A55"/>
    <w:pPr>
      <w:keepLines w:val="0"/>
      <w:numPr>
        <w:ilvl w:val="1"/>
        <w:numId w:val="10"/>
      </w:numPr>
      <w:tabs>
        <w:tab w:val="num" w:pos="576"/>
      </w:tabs>
      <w:spacing w:after="140" w:line="276" w:lineRule="auto"/>
    </w:pPr>
    <w:rPr>
      <w:rFonts w:ascii="Segoe UI Semibold" w:hAnsi="Segoe UI Semibold" w:cs="Arial"/>
      <w:b w:val="0"/>
      <w:iCs/>
      <w:color w:val="auto"/>
      <w:sz w:val="28"/>
      <w:szCs w:val="28"/>
      <w:lang w:val="fr-FR" w:eastAsia="de-DE"/>
    </w:rPr>
  </w:style>
  <w:style w:type="character" w:customStyle="1" w:styleId="ccHeading1Zchn">
    <w:name w:val="cc Heading1 Zchn"/>
    <w:basedOn w:val="DefaultParagraphFont"/>
    <w:link w:val="ccHeading1"/>
    <w:rsid w:val="009B4A55"/>
    <w:rPr>
      <w:rFonts w:ascii="Segoe UI Semibold" w:eastAsia="Times New Roman" w:hAnsi="Segoe UI Semibold" w:cs="Segoe UI Semibold"/>
      <w:bCs/>
      <w:color w:val="5B9BD5" w:themeColor="accent1"/>
      <w:kern w:val="32"/>
      <w:sz w:val="28"/>
      <w:szCs w:val="32"/>
      <w:lang w:val="fr-FR" w:eastAsia="de-DE"/>
    </w:rPr>
  </w:style>
  <w:style w:type="character" w:customStyle="1" w:styleId="ccHeading2Zchn">
    <w:name w:val="cc Heading2 Zchn"/>
    <w:basedOn w:val="DefaultParagraphFont"/>
    <w:link w:val="ccHeading2"/>
    <w:rsid w:val="009B4A55"/>
    <w:rPr>
      <w:rFonts w:ascii="Segoe UI Semibold" w:eastAsia="Times New Roman" w:hAnsi="Segoe UI Semibold" w:cs="Arial"/>
      <w:bCs/>
      <w:iCs/>
      <w:sz w:val="28"/>
      <w:szCs w:val="28"/>
      <w:lang w:val="fr-FR" w:eastAsia="de-DE"/>
    </w:rPr>
  </w:style>
  <w:style w:type="paragraph" w:customStyle="1" w:styleId="ALMAKOM1">
    <w:name w:val="ALMAKOM 1"/>
    <w:basedOn w:val="ListParagraph"/>
    <w:link w:val="ALMAKOM1Car"/>
    <w:rsid w:val="00451B8C"/>
    <w:pPr>
      <w:numPr>
        <w:numId w:val="35"/>
      </w:numPr>
    </w:pPr>
    <w:rPr>
      <w:rFonts w:ascii="Segoe UI Black" w:hAnsi="Segoe UI Black"/>
      <w:color w:val="2B7286"/>
      <w:sz w:val="28"/>
      <w:szCs w:val="32"/>
    </w:rPr>
  </w:style>
  <w:style w:type="character" w:customStyle="1" w:styleId="ALMAKOM1Car">
    <w:name w:val="ALMAKOM 1 Car"/>
    <w:basedOn w:val="ListParagraphChar"/>
    <w:link w:val="ALMAKOM1"/>
    <w:rsid w:val="00451B8C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KOM2">
    <w:name w:val="ALMAKOM 2"/>
    <w:basedOn w:val="ListParagraph"/>
    <w:link w:val="ALMAKOM2Car"/>
    <w:autoRedefine/>
    <w:rsid w:val="003A491D"/>
    <w:pPr>
      <w:ind w:left="0"/>
    </w:pPr>
    <w:rPr>
      <w:rFonts w:ascii="Segoe UI" w:hAnsi="Segoe UI" w:cs="Segoe UI"/>
      <w:b/>
      <w:color w:val="388CAD"/>
      <w:sz w:val="24"/>
      <w:szCs w:val="24"/>
    </w:rPr>
  </w:style>
  <w:style w:type="character" w:customStyle="1" w:styleId="ALMAKOM2Car">
    <w:name w:val="ALMAKOM 2 Car"/>
    <w:basedOn w:val="ListParagraphChar"/>
    <w:link w:val="ALMAKOM2"/>
    <w:rsid w:val="003A491D"/>
    <w:rPr>
      <w:rFonts w:ascii="Segoe UI" w:eastAsia="Times New Roman" w:hAnsi="Segoe UI" w:cs="Segoe UI"/>
      <w:b/>
      <w:color w:val="388CAD"/>
      <w:sz w:val="24"/>
      <w:szCs w:val="24"/>
      <w:lang w:eastAsia="fr-FR"/>
    </w:rPr>
  </w:style>
  <w:style w:type="paragraph" w:customStyle="1" w:styleId="ALMA1">
    <w:name w:val="ALMA1"/>
    <w:basedOn w:val="ALMAKOM1"/>
    <w:link w:val="ALMA1Car"/>
    <w:qFormat/>
    <w:rsid w:val="00310468"/>
    <w:pPr>
      <w:numPr>
        <w:numId w:val="37"/>
      </w:numPr>
    </w:pPr>
  </w:style>
  <w:style w:type="character" w:customStyle="1" w:styleId="ALMA1Car">
    <w:name w:val="ALMA1 Car"/>
    <w:basedOn w:val="ALMAKOM1Car"/>
    <w:link w:val="ALMA1"/>
    <w:rsid w:val="00310468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2">
    <w:name w:val="ALMA2"/>
    <w:basedOn w:val="ALMAKOM1"/>
    <w:link w:val="ALMA2Car"/>
    <w:qFormat/>
    <w:rsid w:val="00CC2513"/>
    <w:pPr>
      <w:numPr>
        <w:ilvl w:val="1"/>
        <w:numId w:val="37"/>
      </w:numPr>
    </w:pPr>
    <w:rPr>
      <w:rFonts w:ascii="Segoe UI Semibold" w:hAnsi="Segoe UI Semibold" w:cs="Segoe UI Semibold"/>
      <w:sz w:val="24"/>
      <w:szCs w:val="24"/>
    </w:rPr>
  </w:style>
  <w:style w:type="character" w:customStyle="1" w:styleId="ALMA2Car">
    <w:name w:val="ALMA2 Car"/>
    <w:basedOn w:val="ALMAKOM1Car"/>
    <w:link w:val="ALMA2"/>
    <w:rsid w:val="00CC2513"/>
    <w:rPr>
      <w:rFonts w:ascii="Segoe UI Semibold" w:eastAsia="Times New Roman" w:hAnsi="Segoe UI Semibold" w:cs="Segoe UI Semibold"/>
      <w:color w:val="2B7286"/>
      <w:sz w:val="24"/>
      <w:szCs w:val="24"/>
      <w:lang w:eastAsia="fr-FR"/>
    </w:rPr>
  </w:style>
  <w:style w:type="paragraph" w:customStyle="1" w:styleId="ALMA3">
    <w:name w:val="ALMA3"/>
    <w:basedOn w:val="XpTableau"/>
    <w:link w:val="ALMA3Car"/>
    <w:uiPriority w:val="1"/>
    <w:qFormat/>
    <w:rsid w:val="1AFC3CC3"/>
    <w:pPr>
      <w:spacing w:line="240" w:lineRule="auto"/>
    </w:pPr>
  </w:style>
  <w:style w:type="character" w:customStyle="1" w:styleId="ALMA3Car">
    <w:name w:val="ALMA3 Car"/>
    <w:basedOn w:val="XpTableauCar"/>
    <w:link w:val="ALMA3"/>
    <w:uiPriority w:val="1"/>
    <w:rsid w:val="1AFC3CC3"/>
    <w:rPr>
      <w:rFonts w:ascii="Segoe UI Light" w:eastAsia="Segoe UI Light" w:hAnsi="Segoe UI Light" w:cs="Segoe UI Light"/>
      <w:sz w:val="22"/>
      <w:szCs w:val="22"/>
      <w:lang w:val="fr-CH" w:eastAsia="en-US"/>
    </w:rPr>
  </w:style>
  <w:style w:type="paragraph" w:customStyle="1" w:styleId="Almatexte">
    <w:name w:val="Alma texte"/>
    <w:basedOn w:val="ALMA3"/>
    <w:link w:val="AlmatexteChar"/>
    <w:uiPriority w:val="1"/>
    <w:qFormat/>
    <w:rsid w:val="1AFC3CC3"/>
  </w:style>
  <w:style w:type="character" w:customStyle="1" w:styleId="AlmatexteChar">
    <w:name w:val="Alma texte Char"/>
    <w:link w:val="Almatexte"/>
    <w:uiPriority w:val="1"/>
    <w:rsid w:val="1AFC3CC3"/>
  </w:style>
  <w:style w:type="paragraph" w:styleId="Revision">
    <w:name w:val="Revision"/>
    <w:hidden/>
    <w:uiPriority w:val="99"/>
    <w:semiHidden/>
    <w:rsid w:val="000A798F"/>
    <w:pPr>
      <w:spacing w:after="0" w:line="240" w:lineRule="auto"/>
    </w:pPr>
    <w:rPr>
      <w:rFonts w:ascii="Segoe UI Light" w:eastAsia="Segoe UI Light" w:hAnsi="Segoe UI Light" w:cs="Segoe UI Light"/>
    </w:rPr>
  </w:style>
  <w:style w:type="paragraph" w:customStyle="1" w:styleId="toc10">
    <w:name w:val="toc 10"/>
    <w:basedOn w:val="Normal"/>
    <w:next w:val="Normal"/>
    <w:uiPriority w:val="39"/>
    <w:qFormat/>
    <w:rsid w:val="008546F7"/>
    <w:pPr>
      <w:spacing w:before="120" w:after="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2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5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8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4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76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5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4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4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51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52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09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12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0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49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40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95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92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058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131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160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12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08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844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26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58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7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31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30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9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769">
      <w:bodyDiv w:val="1"/>
      <w:marLeft w:val="210"/>
      <w:marRight w:val="21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9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svg"/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19.svg"/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9.svg"/><Relationship Id="rId2" Type="http://schemas.openxmlformats.org/officeDocument/2006/relationships/image" Target="media/image18.png"/><Relationship Id="rId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in\Desktop\Template_Offre_Diagnostic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2060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F3E47E4DB8C4285752395B4B44316" ma:contentTypeVersion="0" ma:contentTypeDescription="Create a new document." ma:contentTypeScope="" ma:versionID="b1d2eac22a5900b3f5851f66916801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6135B0-E9CC-40EA-8BDF-E6F444118B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A9BA3-0194-4232-BAF1-1D7FE1A339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B665C8-5C63-4662-B795-E0D81F94B3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0F965F5-B785-4B07-9307-70FF1C24B4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Template_Offre_Diagnostic</Template>
  <TotalTime>12</TotalTime>
  <Pages>23</Pages>
  <Words>2693</Words>
  <Characters>14812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17471</CharactersWithSpaces>
  <SharedDoc>false</SharedDoc>
  <HLinks>
    <vt:vector size="102" baseType="variant">
      <vt:variant>
        <vt:i4>1638451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_Toc210225383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_Toc210225382</vt:lpwstr>
      </vt:variant>
      <vt:variant>
        <vt:i4>1638451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_Toc210225381</vt:lpwstr>
      </vt:variant>
      <vt:variant>
        <vt:i4>1638451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_Toc210225380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_Toc210225379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_Toc210225378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_Toc210225377</vt:lpwstr>
      </vt:variant>
      <vt:variant>
        <vt:i4>1441843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_Toc210225376</vt:lpwstr>
      </vt:variant>
      <vt:variant>
        <vt:i4>1441843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_Toc210225375</vt:lpwstr>
      </vt:variant>
      <vt:variant>
        <vt:i4>1441843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_Toc210225374</vt:lpwstr>
      </vt:variant>
      <vt:variant>
        <vt:i4>1441843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_Toc210225373</vt:lpwstr>
      </vt:variant>
      <vt:variant>
        <vt:i4>1441843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_Toc210225372</vt:lpwstr>
      </vt:variant>
      <vt:variant>
        <vt:i4>1441843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_Toc210225371</vt:lpwstr>
      </vt:variant>
      <vt:variant>
        <vt:i4>1441843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_Toc210225370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_Toc210225369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_Toc210225368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_Toc210225367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Almakom SA</dc:creator>
  <cp:keywords/>
  <dc:description/>
  <cp:lastModifiedBy>Ahmed Khemir</cp:lastModifiedBy>
  <cp:revision>45</cp:revision>
  <cp:lastPrinted>2025-08-22T08:48:00Z</cp:lastPrinted>
  <dcterms:created xsi:type="dcterms:W3CDTF">2025-09-24T20:34:00Z</dcterms:created>
  <dcterms:modified xsi:type="dcterms:W3CDTF">2025-11-11T13:19:00Z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0x010100560F3E47E4DB8C4285752395B4B44316</vt:lpwstr>
  </property>
  <property fmtid="{D5CDD505-2E9C-101B-9397-08002B2CF9AE}" pid="3" name="MediaServiceImageTags">
    <vt:lpwstr/>
  </property>
  <property fmtid="{D5CDD505-2E9C-101B-9397-08002B2CF9AE}" pid="4" name="Order">
    <vt:r8>2600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